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159ED" w14:textId="440C27DA" w:rsidR="00D077E9" w:rsidRDefault="006B7591" w:rsidP="00D70D02">
      <w:bookmarkStart w:id="0" w:name="_Hlk20758011"/>
      <w:bookmarkEnd w:id="0"/>
      <w:r>
        <w:rPr>
          <w:noProof/>
        </w:rPr>
        <w:drawing>
          <wp:anchor distT="0" distB="0" distL="114300" distR="114300" simplePos="0" relativeHeight="251612672" behindDoc="1" locked="0" layoutInCell="1" allowOverlap="1" wp14:anchorId="0C6FB8F3" wp14:editId="70B195F5">
            <wp:simplePos x="0" y="0"/>
            <wp:positionH relativeFrom="page">
              <wp:align>right</wp:align>
            </wp:positionH>
            <wp:positionV relativeFrom="page">
              <wp:align>top</wp:align>
            </wp:positionV>
            <wp:extent cx="7768590" cy="6734175"/>
            <wp:effectExtent l="0" t="0" r="381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768590" cy="6734175"/>
                    </a:xfrm>
                    <a:prstGeom prst="rect">
                      <a:avLst/>
                    </a:prstGeom>
                  </pic:spPr>
                </pic:pic>
              </a:graphicData>
            </a:graphic>
            <wp14:sizeRelH relativeFrom="margin">
              <wp14:pctWidth>0</wp14:pctWidth>
            </wp14:sizeRelH>
            <wp14:sizeRelV relativeFrom="margin">
              <wp14:pctHeight>0</wp14:pctHeight>
            </wp14:sizeRelV>
          </wp:anchor>
        </w:drawing>
      </w:r>
      <w:r w:rsidR="004F00C5">
        <w:rPr>
          <w:noProof/>
        </w:rPr>
        <mc:AlternateContent>
          <mc:Choice Requires="wps">
            <w:drawing>
              <wp:anchor distT="0" distB="0" distL="114300" distR="114300" simplePos="0" relativeHeight="251614720" behindDoc="1" locked="0" layoutInCell="1" allowOverlap="1" wp14:anchorId="050BE492" wp14:editId="67D2C819">
                <wp:simplePos x="0" y="0"/>
                <wp:positionH relativeFrom="column">
                  <wp:posOffset>-209550</wp:posOffset>
                </wp:positionH>
                <wp:positionV relativeFrom="page">
                  <wp:posOffset>902335</wp:posOffset>
                </wp:positionV>
                <wp:extent cx="3938905" cy="8267700"/>
                <wp:effectExtent l="38100" t="38100" r="118745" b="114300"/>
                <wp:wrapNone/>
                <wp:docPr id="3" name="Rectangle: Rounded Corners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oundRect">
                          <a:avLst>
                            <a:gd name="adj" fmla="val 4005"/>
                          </a:avLst>
                        </a:prstGeom>
                        <a:solidFill>
                          <a:schemeClr val="bg1">
                            <a:lumMod val="95000"/>
                          </a:schemeClr>
                        </a:solidFill>
                        <a:ln/>
                        <a:effectLst>
                          <a:outerShdw blurRad="50800" dist="38100" dir="2700000" algn="tl"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25D601" id="Rectangle: Rounded Corners 3" o:spid="_x0000_s1026" alt="white rectangle for text on cover" style="position:absolute;margin-left:-16.5pt;margin-top:71.05pt;width:310.15pt;height:651pt;z-index:-2517017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" fillcolor="#f2f2f2 [3052]" strokecolor="#c1d9cb [3208]" strokeweight="1pt">
                <v:shadow on="t" color="black" opacity="26214f" origin="-.5,-.5" offset=".74836mm,.74836mm"/>
                <w10:wrap anchory="page"/>
              </v:round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E16D58" w14:paraId="161F745B" w14:textId="77777777" w:rsidTr="004E20ED">
        <w:trPr>
          <w:trHeight w:val="2268"/>
        </w:trPr>
        <w:tc>
          <w:tcPr>
            <w:tcW w:w="5580" w:type="dxa"/>
            <w:tcBorders>
              <w:top w:val="nil"/>
              <w:left w:val="nil"/>
              <w:bottom w:val="nil"/>
              <w:right w:val="nil"/>
            </w:tcBorders>
          </w:tcPr>
          <w:p w14:paraId="3B03AB5F" w14:textId="240C8A72" w:rsidR="00D077E9" w:rsidRDefault="00D077E9" w:rsidP="008C114E">
            <w:r>
              <w:rPr>
                <w:noProof/>
              </w:rPr>
              <mc:AlternateContent>
                <mc:Choice Requires="wps">
                  <w:drawing>
                    <wp:inline distT="0" distB="0" distL="0" distR="0" wp14:anchorId="505CB690" wp14:editId="1C534DD0">
                      <wp:extent cx="3450566" cy="1494732"/>
                      <wp:effectExtent l="0" t="0" r="0" b="0"/>
                      <wp:docPr id="8" name="Text Box 8"/>
                      <wp:cNvGraphicFramePr/>
                      <a:graphic xmlns:a="http://schemas.openxmlformats.org/drawingml/2006/main">
                        <a:graphicData uri="http://schemas.microsoft.com/office/word/2010/wordprocessingShape">
                          <wps:wsp>
                            <wps:cNvSpPr txBox="1"/>
                            <wps:spPr>
                              <a:xfrm>
                                <a:off x="0" y="0"/>
                                <a:ext cx="3450566" cy="1494732"/>
                              </a:xfrm>
                              <a:prstGeom prst="rect">
                                <a:avLst/>
                              </a:prstGeom>
                              <a:noFill/>
                              <a:ln w="6350">
                                <a:noFill/>
                              </a:ln>
                            </wps:spPr>
                            <wps:txbx>
                              <w:txbxContent>
                                <w:p w14:paraId="740CA095" w14:textId="0EDB0FDD" w:rsidR="00737CDC" w:rsidRPr="004E20ED" w:rsidRDefault="00737CDC" w:rsidP="004E20ED">
                                  <w:pPr>
                                    <w:pStyle w:val="Title"/>
                                    <w:spacing w:before="100" w:beforeAutospacing="1"/>
                                    <w:ind w:left="-144"/>
                                    <w:contextualSpacing/>
                                    <w:jc w:val="left"/>
                                    <w:rPr>
                                      <w:sz w:val="56"/>
                                      <w:szCs w:val="56"/>
                                    </w:rPr>
                                  </w:pPr>
                                  <w:r w:rsidRPr="004E20ED">
                                    <w:rPr>
                                      <w:sz w:val="56"/>
                                      <w:szCs w:val="56"/>
                                    </w:rPr>
                                    <w:t xml:space="preserve">GS </w:t>
                                  </w:r>
                                  <w:r w:rsidR="004E20ED" w:rsidRPr="004E20ED">
                                    <w:rPr>
                                      <w:sz w:val="56"/>
                                      <w:szCs w:val="56"/>
                                    </w:rPr>
                                    <w:t>CurveTools</w:t>
                                  </w:r>
                                  <w:r w:rsidRPr="004E20ED">
                                    <w:rPr>
                                      <w:sz w:val="56"/>
                                      <w:szCs w:val="56"/>
                                    </w:rPr>
                                    <w:t xml:space="preserve"> v1.0</w:t>
                                  </w:r>
                                  <w:r w:rsidR="00BD6A32">
                                    <w:rPr>
                                      <w:sz w:val="56"/>
                                      <w:szCs w:val="56"/>
                                    </w:rPr>
                                    <w:t>15</w:t>
                                  </w:r>
                                </w:p>
                                <w:p w14:paraId="6DF801F2" w14:textId="738EB410" w:rsidR="00737CDC" w:rsidRPr="004E20ED" w:rsidRDefault="00737CDC" w:rsidP="004E20ED">
                                  <w:pPr>
                                    <w:pStyle w:val="Title"/>
                                    <w:spacing w:before="100" w:beforeAutospacing="1"/>
                                    <w:ind w:left="-142"/>
                                    <w:contextualSpacing/>
                                    <w:jc w:val="left"/>
                                    <w:rPr>
                                      <w:sz w:val="56"/>
                                      <w:szCs w:val="56"/>
                                    </w:rPr>
                                  </w:pPr>
                                  <w:r w:rsidRPr="004E20ED">
                                    <w:rPr>
                                      <w:sz w:val="56"/>
                                      <w:szCs w:val="56"/>
                                    </w:rPr>
                                    <w:t>USER MANUAL</w:t>
                                  </w:r>
                                </w:p>
                                <w:p w14:paraId="449EC837" w14:textId="2107C9EF" w:rsidR="00737CDC" w:rsidRPr="00730E7E" w:rsidRDefault="00737CDC" w:rsidP="004E20ED">
                                  <w:pPr>
                                    <w:pStyle w:val="Title"/>
                                    <w:ind w:left="-144"/>
                                    <w:contextualSpacing/>
                                    <w:jc w:val="left"/>
                                    <w:rPr>
                                      <w:b w:val="0"/>
                                      <w:bCs w:val="0"/>
                                      <w:sz w:val="28"/>
                                      <w:szCs w:val="28"/>
                                    </w:rPr>
                                  </w:pPr>
                                  <w:r w:rsidRPr="00125BFB">
                                    <w:rPr>
                                      <w:b w:val="0"/>
                                      <w:bCs w:val="0"/>
                                      <w:sz w:val="28"/>
                                      <w:szCs w:val="28"/>
                                    </w:rPr>
                                    <w:t>(</w:t>
                                  </w:r>
                                  <w:r>
                                    <w:rPr>
                                      <w:b w:val="0"/>
                                      <w:bCs w:val="0"/>
                                      <w:sz w:val="28"/>
                                      <w:szCs w:val="28"/>
                                    </w:rPr>
                                    <w:t xml:space="preserve">tested </w:t>
                                  </w:r>
                                  <w:r w:rsidR="0064524A">
                                    <w:rPr>
                                      <w:b w:val="0"/>
                                      <w:bCs w:val="0"/>
                                      <w:sz w:val="28"/>
                                      <w:szCs w:val="28"/>
                                    </w:rPr>
                                    <w:t>in</w:t>
                                  </w:r>
                                  <w:r>
                                    <w:rPr>
                                      <w:b w:val="0"/>
                                      <w:bCs w:val="0"/>
                                      <w:sz w:val="28"/>
                                      <w:szCs w:val="28"/>
                                    </w:rPr>
                                    <w:t xml:space="preserve"> </w:t>
                                  </w:r>
                                  <w:r w:rsidRPr="00125BFB">
                                    <w:rPr>
                                      <w:b w:val="0"/>
                                      <w:bCs w:val="0"/>
                                      <w:sz w:val="28"/>
                                      <w:szCs w:val="28"/>
                                    </w:rPr>
                                    <w:t>Autodesk Maya 201</w:t>
                                  </w:r>
                                  <w:r w:rsidR="00C26EA1">
                                    <w:rPr>
                                      <w:b w:val="0"/>
                                      <w:bCs w:val="0"/>
                                      <w:sz w:val="28"/>
                                      <w:szCs w:val="28"/>
                                    </w:rPr>
                                    <w:t>7</w:t>
                                  </w:r>
                                  <w:r w:rsidRPr="00125BFB">
                                    <w:rPr>
                                      <w:b w:val="0"/>
                                      <w:bCs w:val="0"/>
                                      <w:sz w:val="28"/>
                                      <w:szCs w:val="28"/>
                                    </w:rPr>
                                    <w:t>-20</w:t>
                                  </w:r>
                                  <w:r w:rsidR="007E37D2">
                                    <w:rPr>
                                      <w:b w:val="0"/>
                                      <w:bCs w:val="0"/>
                                      <w:sz w:val="28"/>
                                      <w:szCs w:val="28"/>
                                    </w:rPr>
                                    <w:t>20</w:t>
                                  </w:r>
                                  <w:r w:rsidRPr="00125BFB">
                                    <w:rPr>
                                      <w:b w:val="0"/>
                                      <w:bCs w:val="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5CB690" id="_x0000_t202" coordsize="21600,21600" o:spt="202" path="m,l,21600r21600,l21600,xe">
                      <v:stroke joinstyle="miter"/>
                      <v:path gradientshapeok="t" o:connecttype="rect"/>
                    </v:shapetype>
                    <v:shape id="Text Box 8" o:spid="_x0000_s1026" type="#_x0000_t202" style="width:271.7pt;height:1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" filled="f" stroked="f" strokeweight=".5pt">
                      <v:textbox>
                        <w:txbxContent>
                          <w:p w14:paraId="740CA095" w14:textId="0EDB0FDD" w:rsidR="00737CDC" w:rsidRPr="004E20ED" w:rsidRDefault="00737CDC" w:rsidP="004E20ED">
                            <w:pPr>
                              <w:pStyle w:val="Title"/>
                              <w:spacing w:before="100" w:beforeAutospacing="1"/>
                              <w:ind w:left="-144"/>
                              <w:contextualSpacing/>
                              <w:jc w:val="left"/>
                              <w:rPr>
                                <w:sz w:val="56"/>
                                <w:szCs w:val="56"/>
                              </w:rPr>
                            </w:pPr>
                            <w:r w:rsidRPr="004E20ED">
                              <w:rPr>
                                <w:sz w:val="56"/>
                                <w:szCs w:val="56"/>
                              </w:rPr>
                              <w:t xml:space="preserve">GS </w:t>
                            </w:r>
                            <w:r w:rsidR="004E20ED" w:rsidRPr="004E20ED">
                              <w:rPr>
                                <w:sz w:val="56"/>
                                <w:szCs w:val="56"/>
                              </w:rPr>
                              <w:t>CurveTools</w:t>
                            </w:r>
                            <w:r w:rsidRPr="004E20ED">
                              <w:rPr>
                                <w:sz w:val="56"/>
                                <w:szCs w:val="56"/>
                              </w:rPr>
                              <w:t xml:space="preserve"> v1.0</w:t>
                            </w:r>
                            <w:r w:rsidR="00BD6A32">
                              <w:rPr>
                                <w:sz w:val="56"/>
                                <w:szCs w:val="56"/>
                              </w:rPr>
                              <w:t>15</w:t>
                            </w:r>
                          </w:p>
                          <w:p w14:paraId="6DF801F2" w14:textId="738EB410" w:rsidR="00737CDC" w:rsidRPr="004E20ED" w:rsidRDefault="00737CDC" w:rsidP="004E20ED">
                            <w:pPr>
                              <w:pStyle w:val="Title"/>
                              <w:spacing w:before="100" w:beforeAutospacing="1"/>
                              <w:ind w:left="-142"/>
                              <w:contextualSpacing/>
                              <w:jc w:val="left"/>
                              <w:rPr>
                                <w:sz w:val="56"/>
                                <w:szCs w:val="56"/>
                              </w:rPr>
                            </w:pPr>
                            <w:r w:rsidRPr="004E20ED">
                              <w:rPr>
                                <w:sz w:val="56"/>
                                <w:szCs w:val="56"/>
                              </w:rPr>
                              <w:t>USER MANUAL</w:t>
                            </w:r>
                          </w:p>
                          <w:p w14:paraId="449EC837" w14:textId="2107C9EF" w:rsidR="00737CDC" w:rsidRPr="00730E7E" w:rsidRDefault="00737CDC" w:rsidP="004E20ED">
                            <w:pPr>
                              <w:pStyle w:val="Title"/>
                              <w:ind w:left="-144"/>
                              <w:contextualSpacing/>
                              <w:jc w:val="left"/>
                              <w:rPr>
                                <w:b w:val="0"/>
                                <w:bCs w:val="0"/>
                                <w:sz w:val="28"/>
                                <w:szCs w:val="28"/>
                              </w:rPr>
                            </w:pPr>
                            <w:r w:rsidRPr="00125BFB">
                              <w:rPr>
                                <w:b w:val="0"/>
                                <w:bCs w:val="0"/>
                                <w:sz w:val="28"/>
                                <w:szCs w:val="28"/>
                              </w:rPr>
                              <w:t>(</w:t>
                            </w:r>
                            <w:r>
                              <w:rPr>
                                <w:b w:val="0"/>
                                <w:bCs w:val="0"/>
                                <w:sz w:val="28"/>
                                <w:szCs w:val="28"/>
                              </w:rPr>
                              <w:t xml:space="preserve">tested </w:t>
                            </w:r>
                            <w:r w:rsidR="0064524A">
                              <w:rPr>
                                <w:b w:val="0"/>
                                <w:bCs w:val="0"/>
                                <w:sz w:val="28"/>
                                <w:szCs w:val="28"/>
                              </w:rPr>
                              <w:t>in</w:t>
                            </w:r>
                            <w:r>
                              <w:rPr>
                                <w:b w:val="0"/>
                                <w:bCs w:val="0"/>
                                <w:sz w:val="28"/>
                                <w:szCs w:val="28"/>
                              </w:rPr>
                              <w:t xml:space="preserve"> </w:t>
                            </w:r>
                            <w:r w:rsidRPr="00125BFB">
                              <w:rPr>
                                <w:b w:val="0"/>
                                <w:bCs w:val="0"/>
                                <w:sz w:val="28"/>
                                <w:szCs w:val="28"/>
                              </w:rPr>
                              <w:t>Autodesk Maya 201</w:t>
                            </w:r>
                            <w:r w:rsidR="00C26EA1">
                              <w:rPr>
                                <w:b w:val="0"/>
                                <w:bCs w:val="0"/>
                                <w:sz w:val="28"/>
                                <w:szCs w:val="28"/>
                              </w:rPr>
                              <w:t>7</w:t>
                            </w:r>
                            <w:r w:rsidRPr="00125BFB">
                              <w:rPr>
                                <w:b w:val="0"/>
                                <w:bCs w:val="0"/>
                                <w:sz w:val="28"/>
                                <w:szCs w:val="28"/>
                              </w:rPr>
                              <w:t>-20</w:t>
                            </w:r>
                            <w:r w:rsidR="007E37D2">
                              <w:rPr>
                                <w:b w:val="0"/>
                                <w:bCs w:val="0"/>
                                <w:sz w:val="28"/>
                                <w:szCs w:val="28"/>
                              </w:rPr>
                              <w:t>20</w:t>
                            </w:r>
                            <w:r w:rsidRPr="00125BFB">
                              <w:rPr>
                                <w:b w:val="0"/>
                                <w:bCs w:val="0"/>
                                <w:sz w:val="28"/>
                                <w:szCs w:val="28"/>
                              </w:rPr>
                              <w:t>)</w:t>
                            </w:r>
                          </w:p>
                        </w:txbxContent>
                      </v:textbox>
                      <w10:anchorlock/>
                    </v:shape>
                  </w:pict>
                </mc:Fallback>
              </mc:AlternateContent>
            </w:r>
          </w:p>
          <w:p w14:paraId="16D21FED" w14:textId="77777777" w:rsidR="00D077E9" w:rsidRDefault="00D077E9" w:rsidP="00D077E9">
            <w:r>
              <w:rPr>
                <w:noProof/>
              </w:rPr>
              <mc:AlternateContent>
                <mc:Choice Requires="wps">
                  <w:drawing>
                    <wp:inline distT="0" distB="0" distL="0" distR="0" wp14:anchorId="6B673F6D" wp14:editId="42DCD92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7E30FD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E16D58" w14:paraId="03E2FC5F" w14:textId="77777777" w:rsidTr="00362B3B">
        <w:trPr>
          <w:cantSplit/>
          <w:trHeight w:val="7922"/>
        </w:trPr>
        <w:tc>
          <w:tcPr>
            <w:tcW w:w="5580" w:type="dxa"/>
            <w:tcBorders>
              <w:top w:val="nil"/>
              <w:left w:val="nil"/>
              <w:bottom w:val="nil"/>
              <w:right w:val="nil"/>
            </w:tcBorders>
          </w:tcPr>
          <w:p w14:paraId="3B48A219" w14:textId="2B9F1372" w:rsidR="0098683C" w:rsidRPr="005734D7" w:rsidRDefault="0098683C" w:rsidP="00362B3B">
            <w:pPr>
              <w:rPr>
                <w:rFonts w:cs="Open Sans"/>
                <w:noProof/>
                <w:color w:val="061F57" w:themeColor="text2" w:themeShade="BF"/>
              </w:rPr>
            </w:pPr>
            <w:r w:rsidRPr="007D2006">
              <w:rPr>
                <w:rFonts w:cs="Open Sans"/>
                <w:noProof/>
                <w:color w:val="061F57" w:themeColor="text2" w:themeShade="BF"/>
              </w:rPr>
              <w:t>BY GEORGE SLADKOVSKY (VideoNomad)</w:t>
            </w:r>
          </w:p>
          <w:p w14:paraId="05DBB59C" w14:textId="3403C57E" w:rsidR="001F7EE9" w:rsidRPr="001F7EE9" w:rsidRDefault="00181E79" w:rsidP="00362B3B">
            <w:pPr>
              <w:rPr>
                <w:rFonts w:cs="Open Sans"/>
                <w:b w:val="0"/>
                <w:bCs/>
                <w:noProof/>
              </w:rPr>
            </w:pPr>
            <w:hyperlink r:id="rId10" w:history="1">
              <w:r w:rsidR="003C24D3">
                <w:rPr>
                  <w:rStyle w:val="Hyperlink"/>
                  <w:rFonts w:cs="Open Sans"/>
                  <w:b w:val="0"/>
                  <w:bCs/>
                  <w:noProof/>
                </w:rPr>
                <w:t>Online Store</w:t>
              </w:r>
            </w:hyperlink>
          </w:p>
          <w:p w14:paraId="46E7E84B" w14:textId="326D738F" w:rsidR="003C24D3" w:rsidRDefault="00181E79" w:rsidP="00362B3B">
            <w:pPr>
              <w:rPr>
                <w:rStyle w:val="Hyperlink"/>
                <w:rFonts w:cs="Open Sans"/>
                <w:b w:val="0"/>
                <w:bCs/>
                <w:noProof/>
              </w:rPr>
            </w:pPr>
            <w:hyperlink r:id="rId11" w:history="1">
              <w:r w:rsidR="00125BFB" w:rsidRPr="00E901A1">
                <w:rPr>
                  <w:rStyle w:val="Hyperlink"/>
                  <w:rFonts w:cs="Open Sans"/>
                  <w:b w:val="0"/>
                  <w:bCs/>
                  <w:noProof/>
                </w:rPr>
                <w:t>Discord Server</w:t>
              </w:r>
            </w:hyperlink>
          </w:p>
          <w:p w14:paraId="2BF6F4A4" w14:textId="1EF2B6B8" w:rsidR="003C24D3" w:rsidRDefault="00181E79" w:rsidP="00362B3B">
            <w:pPr>
              <w:rPr>
                <w:rStyle w:val="Hyperlink"/>
                <w:rFonts w:cs="Open Sans"/>
                <w:b w:val="0"/>
                <w:bCs/>
              </w:rPr>
            </w:pPr>
            <w:hyperlink r:id="rId12" w:history="1">
              <w:r w:rsidR="003C24D3" w:rsidRPr="003C24D3">
                <w:rPr>
                  <w:rStyle w:val="Hyperlink"/>
                  <w:rFonts w:cs="Open Sans"/>
                  <w:b w:val="0"/>
                  <w:bCs/>
                  <w:noProof/>
                </w:rPr>
                <w:t>T</w:t>
              </w:r>
              <w:r w:rsidR="003C24D3" w:rsidRPr="003C24D3">
                <w:rPr>
                  <w:rStyle w:val="Hyperlink"/>
                  <w:rFonts w:cs="Open Sans"/>
                  <w:b w:val="0"/>
                  <w:bCs/>
                </w:rPr>
                <w:t>witch Channel</w:t>
              </w:r>
            </w:hyperlink>
          </w:p>
          <w:p w14:paraId="60587939" w14:textId="3D9B0E5A" w:rsidR="0044371A" w:rsidRPr="0044371A" w:rsidRDefault="00181E79" w:rsidP="00362B3B">
            <w:pPr>
              <w:rPr>
                <w:rFonts w:cs="Open Sans"/>
                <w:b w:val="0"/>
                <w:noProof/>
                <w:color w:val="0000FF"/>
                <w:u w:val="single"/>
              </w:rPr>
            </w:pPr>
            <w:hyperlink r:id="rId13" w:history="1">
              <w:r w:rsidR="0044371A" w:rsidRPr="0044371A">
                <w:rPr>
                  <w:rStyle w:val="Hyperlink"/>
                  <w:rFonts w:cs="Open Sans"/>
                  <w:b w:val="0"/>
                </w:rPr>
                <w:t>YouTube Channel</w:t>
              </w:r>
            </w:hyperlink>
          </w:p>
          <w:p w14:paraId="55F451EE" w14:textId="3B2CC9F2" w:rsidR="00125BFB" w:rsidRDefault="00181E79" w:rsidP="00362B3B">
            <w:pPr>
              <w:rPr>
                <w:rFonts w:cs="Open Sans"/>
                <w:b w:val="0"/>
                <w:bCs/>
                <w:noProof/>
              </w:rPr>
            </w:pPr>
            <w:hyperlink r:id="rId14" w:history="1">
              <w:r w:rsidR="00125BFB" w:rsidRPr="00B945EF">
                <w:rPr>
                  <w:rStyle w:val="Hyperlink"/>
                  <w:rFonts w:cs="Open Sans"/>
                  <w:b w:val="0"/>
                  <w:bCs/>
                  <w:noProof/>
                </w:rPr>
                <w:t>ArtStation</w:t>
              </w:r>
            </w:hyperlink>
          </w:p>
          <w:p w14:paraId="484D68CA" w14:textId="243F0CFA" w:rsidR="00125BFB" w:rsidRDefault="00181E79" w:rsidP="00362B3B">
            <w:pPr>
              <w:rPr>
                <w:rFonts w:cs="Open Sans"/>
                <w:b w:val="0"/>
                <w:bCs/>
                <w:noProof/>
              </w:rPr>
            </w:pPr>
            <w:hyperlink r:id="rId15" w:history="1">
              <w:r w:rsidR="00125BFB" w:rsidRPr="00B945EF">
                <w:rPr>
                  <w:rStyle w:val="Hyperlink"/>
                  <w:rFonts w:cs="Open Sans"/>
                  <w:b w:val="0"/>
                  <w:bCs/>
                  <w:noProof/>
                </w:rPr>
                <w:t>Contact Email</w:t>
              </w:r>
            </w:hyperlink>
          </w:p>
          <w:p w14:paraId="7998E3B1" w14:textId="77777777" w:rsidR="00125BFB" w:rsidRPr="00125BFB" w:rsidRDefault="00125BFB" w:rsidP="00362B3B">
            <w:pPr>
              <w:rPr>
                <w:rFonts w:cs="Open Sans"/>
                <w:b w:val="0"/>
                <w:bCs/>
                <w:noProof/>
              </w:rPr>
            </w:pPr>
          </w:p>
          <w:p w14:paraId="101A17E4" w14:textId="77777777" w:rsidR="00125BFB" w:rsidRDefault="00125BFB" w:rsidP="00362B3B">
            <w:pPr>
              <w:rPr>
                <w:noProof/>
              </w:rPr>
            </w:pPr>
          </w:p>
          <w:p w14:paraId="4FBF95CF" w14:textId="67400E63" w:rsidR="009434DF" w:rsidRPr="009436E6" w:rsidRDefault="009434DF" w:rsidP="00362B3B">
            <w:pPr>
              <w:rPr>
                <w:noProof/>
              </w:rPr>
            </w:pPr>
          </w:p>
        </w:tc>
      </w:tr>
      <w:tr w:rsidR="00E16D58" w14:paraId="77883EB1" w14:textId="77777777" w:rsidTr="00125BFB">
        <w:trPr>
          <w:trHeight w:val="2171"/>
        </w:trPr>
        <w:tc>
          <w:tcPr>
            <w:tcW w:w="5580" w:type="dxa"/>
            <w:tcBorders>
              <w:top w:val="nil"/>
              <w:left w:val="nil"/>
              <w:bottom w:val="nil"/>
              <w:right w:val="nil"/>
            </w:tcBorders>
          </w:tcPr>
          <w:sdt>
            <w:sdtPr>
              <w:rPr>
                <w:rFonts w:cs="Open Sans"/>
              </w:rPr>
              <w:id w:val="1080870105"/>
              <w:placeholder>
                <w:docPart w:val="8736223837994A10A2F452558D1934DD"/>
              </w:placeholder>
              <w15:appearance w15:val="hidden"/>
            </w:sdtPr>
            <w:sdtEndPr>
              <w:rPr>
                <w:color w:val="061F57" w:themeColor="text2" w:themeShade="BF"/>
              </w:rPr>
            </w:sdtEndPr>
            <w:sdtContent>
              <w:p w14:paraId="35F877A4" w14:textId="79905F8E" w:rsidR="00D077E9" w:rsidRPr="007D2006" w:rsidRDefault="004465FB" w:rsidP="00D077E9">
                <w:pPr>
                  <w:rPr>
                    <w:rFonts w:cs="Open Sans"/>
                    <w:color w:val="061F57" w:themeColor="text2" w:themeShade="BF"/>
                  </w:rPr>
                </w:pPr>
                <w:r>
                  <w:rPr>
                    <w:rStyle w:val="SubtitleChar"/>
                    <w:b w:val="0"/>
                    <w:color w:val="061F57" w:themeColor="text2" w:themeShade="BF"/>
                  </w:rPr>
                  <w:t>december</w:t>
                </w:r>
                <w:r w:rsidR="0098683C" w:rsidRPr="007D2006">
                  <w:rPr>
                    <w:rStyle w:val="SubtitleChar"/>
                    <w:rFonts w:cs="Open Sans"/>
                    <w:b w:val="0"/>
                    <w:color w:val="061F57" w:themeColor="text2" w:themeShade="BF"/>
                  </w:rPr>
                  <w:t xml:space="preserve"> </w:t>
                </w:r>
                <w:r>
                  <w:rPr>
                    <w:rStyle w:val="SubtitleChar"/>
                    <w:rFonts w:cs="Open Sans"/>
                    <w:b w:val="0"/>
                    <w:color w:val="061F57" w:themeColor="text2" w:themeShade="BF"/>
                  </w:rPr>
                  <w:t>23</w:t>
                </w:r>
                <w:r w:rsidR="0098683C" w:rsidRPr="007D2006">
                  <w:rPr>
                    <w:rStyle w:val="SubtitleChar"/>
                    <w:rFonts w:cs="Open Sans"/>
                    <w:b w:val="0"/>
                    <w:color w:val="061F57" w:themeColor="text2" w:themeShade="BF"/>
                  </w:rPr>
                  <w:t>, 2019</w:t>
                </w:r>
              </w:p>
              <w:bookmarkStart w:id="1" w:name="_GoBack" w:displacedByCustomXml="next"/>
              <w:bookmarkEnd w:id="1" w:displacedByCustomXml="next"/>
            </w:sdtContent>
          </w:sdt>
          <w:p w14:paraId="1812B216" w14:textId="77777777" w:rsidR="00D077E9" w:rsidRPr="00125BFB" w:rsidRDefault="00D077E9" w:rsidP="00D077E9">
            <w:pPr>
              <w:rPr>
                <w:rFonts w:cs="Open Sans"/>
                <w:noProof/>
                <w:sz w:val="10"/>
                <w:szCs w:val="10"/>
              </w:rPr>
            </w:pPr>
            <w:r w:rsidRPr="00125BFB">
              <w:rPr>
                <w:rFonts w:cs="Open Sans"/>
                <w:noProof/>
                <w:sz w:val="10"/>
                <w:szCs w:val="10"/>
              </w:rPr>
              <mc:AlternateContent>
                <mc:Choice Requires="wps">
                  <w:drawing>
                    <wp:inline distT="0" distB="0" distL="0" distR="0" wp14:anchorId="5E807CBB" wp14:editId="2D83E75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3A1A1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9922AFE" w14:textId="1C0E078D" w:rsidR="0098683C" w:rsidRPr="00125BFB" w:rsidRDefault="0098683C" w:rsidP="0098683C">
            <w:pPr>
              <w:rPr>
                <w:rFonts w:cs="Open Sans"/>
              </w:rPr>
            </w:pPr>
            <w:r w:rsidRPr="007D2006">
              <w:rPr>
                <w:rFonts w:cs="Open Sans"/>
                <w:color w:val="061F57" w:themeColor="text2" w:themeShade="BF"/>
              </w:rPr>
              <w:t>All rights reserved</w:t>
            </w:r>
          </w:p>
        </w:tc>
      </w:tr>
    </w:tbl>
    <w:p w14:paraId="5177D2C8" w14:textId="3B7E4264" w:rsidR="00F339E0" w:rsidRDefault="00362B3B">
      <w:pPr>
        <w:spacing w:after="200"/>
      </w:pPr>
      <w:r w:rsidRPr="00D967AC">
        <w:rPr>
          <w:noProof/>
        </w:rPr>
        <w:drawing>
          <wp:anchor distT="0" distB="0" distL="114300" distR="114300" simplePos="0" relativeHeight="251615744" behindDoc="0" locked="0" layoutInCell="1" allowOverlap="1" wp14:anchorId="20C3ABFA" wp14:editId="384FC316">
            <wp:simplePos x="0" y="0"/>
            <wp:positionH relativeFrom="margin">
              <wp:align>right</wp:align>
            </wp:positionH>
            <wp:positionV relativeFrom="paragraph">
              <wp:posOffset>46990</wp:posOffset>
            </wp:positionV>
            <wp:extent cx="1766629" cy="1573403"/>
            <wp:effectExtent l="38100" t="38100" r="100330" b="10350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1766629" cy="1573403"/>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E08486A" w14:textId="77777777" w:rsidR="00362B3B" w:rsidRDefault="00362B3B">
      <w:pPr>
        <w:spacing w:after="200"/>
        <w:rPr>
          <w:noProof/>
        </w:rPr>
      </w:pPr>
    </w:p>
    <w:p w14:paraId="7C5006AD" w14:textId="77777777" w:rsidR="00362B3B" w:rsidRDefault="00362B3B">
      <w:pPr>
        <w:spacing w:after="200"/>
        <w:rPr>
          <w:noProof/>
        </w:rPr>
      </w:pPr>
    </w:p>
    <w:p w14:paraId="235E6F5C" w14:textId="77777777" w:rsidR="00362B3B" w:rsidRDefault="00362B3B">
      <w:pPr>
        <w:spacing w:after="200"/>
        <w:rPr>
          <w:noProof/>
        </w:rPr>
      </w:pPr>
    </w:p>
    <w:p w14:paraId="06EEF490" w14:textId="2771C6A1" w:rsidR="0049569C" w:rsidRDefault="0049569C">
      <w:pPr>
        <w:spacing w:after="200"/>
        <w:rPr>
          <w:noProof/>
        </w:rPr>
      </w:pPr>
    </w:p>
    <w:p w14:paraId="187C0FE3" w14:textId="08539F90" w:rsidR="008D73D7" w:rsidRDefault="008D73D7">
      <w:pPr>
        <w:spacing w:after="200"/>
        <w:rPr>
          <w:noProof/>
        </w:rPr>
      </w:pPr>
      <w:r>
        <w:rPr>
          <w:noProof/>
        </w:rPr>
        <w:drawing>
          <wp:anchor distT="0" distB="0" distL="114300" distR="114300" simplePos="0" relativeHeight="251616768" behindDoc="0" locked="0" layoutInCell="1" allowOverlap="1" wp14:anchorId="6ADA3779" wp14:editId="66FBF6D6">
            <wp:simplePos x="0" y="0"/>
            <wp:positionH relativeFrom="margin">
              <wp:posOffset>4596370</wp:posOffset>
            </wp:positionH>
            <wp:positionV relativeFrom="paragraph">
              <wp:posOffset>202200</wp:posOffset>
            </wp:positionV>
            <wp:extent cx="1485900" cy="5404597"/>
            <wp:effectExtent l="57150" t="57150" r="95250" b="1009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1485900" cy="5404597"/>
                    </a:xfrm>
                    <a:prstGeom prst="rect">
                      <a:avLst/>
                    </a:prstGeom>
                    <a:ln>
                      <a:noFill/>
                    </a:ln>
                    <a:effectLst>
                      <a:outerShdw blurRad="50800" dist="38100" dir="2700000" algn="tl" rotWithShape="0">
                        <a:prstClr val="black">
                          <a:alpha val="40000"/>
                        </a:prstClr>
                      </a:outerShdw>
                      <a:softEdge rad="25400"/>
                    </a:effectLst>
                    <a:scene3d>
                      <a:camera prst="orthographicFront"/>
                      <a:lightRig rig="threePt" dir="t">
                        <a:rot lat="0" lon="0" rev="0"/>
                      </a:lightRig>
                    </a:scene3d>
                    <a:sp3d prstMaterial="matte"/>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Start w:id="2" w:name="_Table_of_Contents"/>
    <w:bookmarkStart w:id="3" w:name="_Toc20858061"/>
    <w:bookmarkStart w:id="4" w:name="_Toc20858300"/>
    <w:bookmarkEnd w:id="2"/>
    <w:p w14:paraId="40DA0636" w14:textId="200B1855" w:rsidR="00D077E9" w:rsidRDefault="009436E6" w:rsidP="004E20ED">
      <w:pPr>
        <w:pStyle w:val="Heading1"/>
      </w:pPr>
      <w:r>
        <w:rPr>
          <w:noProof/>
        </w:rPr>
        <mc:AlternateContent>
          <mc:Choice Requires="wps">
            <w:drawing>
              <wp:anchor distT="0" distB="0" distL="114300" distR="114300" simplePos="0" relativeHeight="251613696" behindDoc="1" locked="0" layoutInCell="1" allowOverlap="1" wp14:anchorId="35DD69B6" wp14:editId="6B395365">
                <wp:simplePos x="0" y="0"/>
                <wp:positionH relativeFrom="page">
                  <wp:align>right</wp:align>
                </wp:positionH>
                <wp:positionV relativeFrom="page">
                  <wp:posOffset>6671462</wp:posOffset>
                </wp:positionV>
                <wp:extent cx="7768590" cy="3416199"/>
                <wp:effectExtent l="0" t="0" r="3810" b="0"/>
                <wp:wrapNone/>
                <wp:docPr id="2" name="Rectangle 2" descr="colored rectangle"/>
                <wp:cNvGraphicFramePr/>
                <a:graphic xmlns:a="http://schemas.openxmlformats.org/drawingml/2006/main">
                  <a:graphicData uri="http://schemas.microsoft.com/office/word/2010/wordprocessingShape">
                    <wps:wsp>
                      <wps:cNvSpPr/>
                      <wps:spPr>
                        <a:xfrm>
                          <a:off x="0" y="0"/>
                          <a:ext cx="7768590" cy="3416199"/>
                        </a:xfrm>
                        <a:prstGeom prst="rect">
                          <a:avLst/>
                        </a:prstGeom>
                        <a:solidFill>
                          <a:srgbClr val="5285A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A6E66" id="Rectangle 2" o:spid="_x0000_s1026" alt="colored rectangle" style="position:absolute;margin-left:560.5pt;margin-top:525.3pt;width:611.7pt;height:269pt;z-index:-2517027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" fillcolor="#5285a6" stroked="f" strokeweight="2pt">
                <w10:wrap anchorx="page" anchory="page"/>
              </v:rect>
            </w:pict>
          </mc:Fallback>
        </mc:AlternateContent>
      </w:r>
      <w:r w:rsidR="00D077E9">
        <w:br w:type="page"/>
      </w:r>
      <w:r w:rsidR="004E20ED">
        <w:lastRenderedPageBreak/>
        <w:t>Table of Contents</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3"/>
        <w:gridCol w:w="2843"/>
      </w:tblGrid>
      <w:tr w:rsidR="008A2A3D" w14:paraId="0AB4DAE4" w14:textId="77777777" w:rsidTr="006B507A">
        <w:tc>
          <w:tcPr>
            <w:tcW w:w="7083" w:type="dxa"/>
          </w:tcPr>
          <w:sdt>
            <w:sdtPr>
              <w:id w:val="-570727831"/>
              <w:docPartObj>
                <w:docPartGallery w:val="Table of Contents"/>
                <w:docPartUnique/>
              </w:docPartObj>
            </w:sdtPr>
            <w:sdtEndPr>
              <w:rPr>
                <w:bCs/>
                <w:noProof/>
              </w:rPr>
            </w:sdtEndPr>
            <w:sdtContent>
              <w:p w14:paraId="1AF67209" w14:textId="2E7FB282" w:rsidR="008A2A3D" w:rsidRDefault="008A2A3D" w:rsidP="008A2A3D">
                <w:pPr>
                  <w:spacing w:after="200"/>
                </w:pPr>
                <w:r w:rsidRPr="00B74E4E">
                  <w:rPr>
                    <w:b w:val="0"/>
                    <w:bCs/>
                  </w:rPr>
                  <w:t>Click on the list or select from the menu directly</w:t>
                </w:r>
                <w:r w:rsidRPr="00B74E4E">
                  <w:t xml:space="preserve"> </w:t>
                </w:r>
                <w:r w:rsidRPr="00AF40BD">
                  <w:t>-&gt;</w:t>
                </w:r>
              </w:p>
              <w:p w14:paraId="4C4E689A" w14:textId="5F74FAD1" w:rsidR="008A2A3D" w:rsidRDefault="008A2A3D">
                <w:pPr>
                  <w:pStyle w:val="TOC1"/>
                  <w:tabs>
                    <w:tab w:val="right" w:leader="dot" w:pos="9926"/>
                  </w:tabs>
                  <w:rPr>
                    <w:rFonts w:asciiTheme="minorHAnsi" w:hAnsiTheme="minorHAnsi"/>
                    <w:b w:val="0"/>
                    <w:noProof/>
                    <w:sz w:val="22"/>
                  </w:rPr>
                </w:pPr>
                <w:r>
                  <w:fldChar w:fldCharType="begin"/>
                </w:r>
                <w:r>
                  <w:instrText xml:space="preserve"> TOC \o "1-3" \h \z \u </w:instrText>
                </w:r>
                <w:r>
                  <w:fldChar w:fldCharType="separate"/>
                </w:r>
                <w:hyperlink w:anchor="_Toc20858300" w:history="1">
                  <w:r w:rsidRPr="00A30F65">
                    <w:rPr>
                      <w:rStyle w:val="Hyperlink"/>
                      <w:noProof/>
                    </w:rPr>
                    <w:t>Table of Contents</w:t>
                  </w:r>
                  <w:r>
                    <w:rPr>
                      <w:noProof/>
                      <w:webHidden/>
                    </w:rPr>
                    <w:tab/>
                    <w:t>2</w:t>
                  </w:r>
                </w:hyperlink>
              </w:p>
              <w:p w14:paraId="770FAFA3" w14:textId="6BA077BD" w:rsidR="008A2A3D" w:rsidRDefault="00181E79">
                <w:pPr>
                  <w:pStyle w:val="TOC1"/>
                  <w:tabs>
                    <w:tab w:val="right" w:leader="dot" w:pos="9926"/>
                  </w:tabs>
                  <w:rPr>
                    <w:rFonts w:asciiTheme="minorHAnsi" w:hAnsiTheme="minorHAnsi"/>
                    <w:b w:val="0"/>
                    <w:noProof/>
                    <w:sz w:val="22"/>
                  </w:rPr>
                </w:pPr>
                <w:hyperlink w:anchor="_Toc20858301" w:history="1">
                  <w:r w:rsidR="008A2A3D" w:rsidRPr="00A30F65">
                    <w:rPr>
                      <w:rStyle w:val="Hyperlink"/>
                      <w:noProof/>
                    </w:rPr>
                    <w:t>Introduction</w:t>
                  </w:r>
                  <w:r w:rsidR="008A2A3D">
                    <w:rPr>
                      <w:noProof/>
                      <w:webHidden/>
                    </w:rPr>
                    <w:tab/>
                  </w:r>
                  <w:r w:rsidR="008A2A3D">
                    <w:rPr>
                      <w:noProof/>
                      <w:webHidden/>
                    </w:rPr>
                    <w:fldChar w:fldCharType="begin"/>
                  </w:r>
                  <w:r w:rsidR="008A2A3D">
                    <w:rPr>
                      <w:noProof/>
                      <w:webHidden/>
                    </w:rPr>
                    <w:instrText xml:space="preserve"> PAGEREF _Toc20858301 \h </w:instrText>
                  </w:r>
                  <w:r w:rsidR="008A2A3D">
                    <w:rPr>
                      <w:noProof/>
                      <w:webHidden/>
                    </w:rPr>
                  </w:r>
                  <w:r w:rsidR="008A2A3D">
                    <w:rPr>
                      <w:noProof/>
                      <w:webHidden/>
                    </w:rPr>
                    <w:fldChar w:fldCharType="separate"/>
                  </w:r>
                  <w:r w:rsidR="00620CE3">
                    <w:rPr>
                      <w:noProof/>
                      <w:webHidden/>
                    </w:rPr>
                    <w:t>3</w:t>
                  </w:r>
                  <w:r w:rsidR="008A2A3D">
                    <w:rPr>
                      <w:noProof/>
                      <w:webHidden/>
                    </w:rPr>
                    <w:fldChar w:fldCharType="end"/>
                  </w:r>
                </w:hyperlink>
              </w:p>
              <w:p w14:paraId="2FD1FC4C" w14:textId="430BAB01" w:rsidR="008A2A3D" w:rsidRDefault="00181E79">
                <w:pPr>
                  <w:pStyle w:val="TOC1"/>
                  <w:tabs>
                    <w:tab w:val="right" w:leader="dot" w:pos="9926"/>
                  </w:tabs>
                  <w:rPr>
                    <w:rFonts w:asciiTheme="minorHAnsi" w:hAnsiTheme="minorHAnsi"/>
                    <w:b w:val="0"/>
                    <w:noProof/>
                    <w:sz w:val="22"/>
                  </w:rPr>
                </w:pPr>
                <w:hyperlink w:anchor="_Toc20858302" w:history="1">
                  <w:r w:rsidR="008A2A3D" w:rsidRPr="00A30F65">
                    <w:rPr>
                      <w:rStyle w:val="Hyperlink"/>
                      <w:noProof/>
                    </w:rPr>
                    <w:t>Installation</w:t>
                  </w:r>
                  <w:r w:rsidR="008A2A3D">
                    <w:rPr>
                      <w:noProof/>
                      <w:webHidden/>
                    </w:rPr>
                    <w:tab/>
                  </w:r>
                  <w:r w:rsidR="008A2A3D">
                    <w:rPr>
                      <w:noProof/>
                      <w:webHidden/>
                    </w:rPr>
                    <w:fldChar w:fldCharType="begin"/>
                  </w:r>
                  <w:r w:rsidR="008A2A3D">
                    <w:rPr>
                      <w:noProof/>
                      <w:webHidden/>
                    </w:rPr>
                    <w:instrText xml:space="preserve"> PAGEREF _Toc20858302 \h </w:instrText>
                  </w:r>
                  <w:r w:rsidR="008A2A3D">
                    <w:rPr>
                      <w:noProof/>
                      <w:webHidden/>
                    </w:rPr>
                  </w:r>
                  <w:r w:rsidR="008A2A3D">
                    <w:rPr>
                      <w:noProof/>
                      <w:webHidden/>
                    </w:rPr>
                    <w:fldChar w:fldCharType="separate"/>
                  </w:r>
                  <w:r w:rsidR="00620CE3">
                    <w:rPr>
                      <w:noProof/>
                      <w:webHidden/>
                    </w:rPr>
                    <w:t>4</w:t>
                  </w:r>
                  <w:r w:rsidR="008A2A3D">
                    <w:rPr>
                      <w:noProof/>
                      <w:webHidden/>
                    </w:rPr>
                    <w:fldChar w:fldCharType="end"/>
                  </w:r>
                </w:hyperlink>
              </w:p>
              <w:p w14:paraId="25C8C1A8" w14:textId="35CDE1B0" w:rsidR="008A2A3D" w:rsidRDefault="00181E79">
                <w:pPr>
                  <w:pStyle w:val="TOC1"/>
                  <w:tabs>
                    <w:tab w:val="right" w:leader="dot" w:pos="9926"/>
                  </w:tabs>
                  <w:rPr>
                    <w:rFonts w:asciiTheme="minorHAnsi" w:hAnsiTheme="minorHAnsi"/>
                    <w:b w:val="0"/>
                    <w:noProof/>
                    <w:sz w:val="22"/>
                  </w:rPr>
                </w:pPr>
                <w:hyperlink w:anchor="_Toc20858303" w:history="1">
                  <w:r w:rsidR="008A2A3D" w:rsidRPr="00A30F65">
                    <w:rPr>
                      <w:rStyle w:val="Hyperlink"/>
                      <w:noProof/>
                    </w:rPr>
                    <w:t>New Curve Card/Tube</w:t>
                  </w:r>
                  <w:r w:rsidR="008A2A3D">
                    <w:rPr>
                      <w:noProof/>
                      <w:webHidden/>
                    </w:rPr>
                    <w:tab/>
                  </w:r>
                  <w:r w:rsidR="008A2A3D">
                    <w:rPr>
                      <w:noProof/>
                      <w:webHidden/>
                    </w:rPr>
                    <w:fldChar w:fldCharType="begin"/>
                  </w:r>
                  <w:r w:rsidR="008A2A3D">
                    <w:rPr>
                      <w:noProof/>
                      <w:webHidden/>
                    </w:rPr>
                    <w:instrText xml:space="preserve"> PAGEREF _Toc20858303 \h </w:instrText>
                  </w:r>
                  <w:r w:rsidR="008A2A3D">
                    <w:rPr>
                      <w:noProof/>
                      <w:webHidden/>
                    </w:rPr>
                  </w:r>
                  <w:r w:rsidR="008A2A3D">
                    <w:rPr>
                      <w:noProof/>
                      <w:webHidden/>
                    </w:rPr>
                    <w:fldChar w:fldCharType="separate"/>
                  </w:r>
                  <w:r w:rsidR="00620CE3">
                    <w:rPr>
                      <w:noProof/>
                      <w:webHidden/>
                    </w:rPr>
                    <w:t>5</w:t>
                  </w:r>
                  <w:r w:rsidR="008A2A3D">
                    <w:rPr>
                      <w:noProof/>
                      <w:webHidden/>
                    </w:rPr>
                    <w:fldChar w:fldCharType="end"/>
                  </w:r>
                </w:hyperlink>
              </w:p>
              <w:p w14:paraId="21BA1FE7" w14:textId="68A2D674" w:rsidR="008A2A3D" w:rsidRDefault="00181E79">
                <w:pPr>
                  <w:pStyle w:val="TOC1"/>
                  <w:tabs>
                    <w:tab w:val="right" w:leader="dot" w:pos="9926"/>
                  </w:tabs>
                  <w:rPr>
                    <w:rFonts w:asciiTheme="minorHAnsi" w:hAnsiTheme="minorHAnsi"/>
                    <w:b w:val="0"/>
                    <w:noProof/>
                    <w:sz w:val="22"/>
                  </w:rPr>
                </w:pPr>
                <w:hyperlink w:anchor="_Toc20858304" w:history="1">
                  <w:r w:rsidR="008A2A3D" w:rsidRPr="00A30F65">
                    <w:rPr>
                      <w:rStyle w:val="Hyperlink"/>
                      <w:noProof/>
                    </w:rPr>
                    <w:t>Curve Card/Tube Attributes</w:t>
                  </w:r>
                  <w:r w:rsidR="008A2A3D">
                    <w:rPr>
                      <w:noProof/>
                      <w:webHidden/>
                    </w:rPr>
                    <w:tab/>
                  </w:r>
                  <w:r w:rsidR="008A2A3D">
                    <w:rPr>
                      <w:noProof/>
                      <w:webHidden/>
                    </w:rPr>
                    <w:fldChar w:fldCharType="begin"/>
                  </w:r>
                  <w:r w:rsidR="008A2A3D">
                    <w:rPr>
                      <w:noProof/>
                      <w:webHidden/>
                    </w:rPr>
                    <w:instrText xml:space="preserve"> PAGEREF _Toc20858304 \h </w:instrText>
                  </w:r>
                  <w:r w:rsidR="008A2A3D">
                    <w:rPr>
                      <w:noProof/>
                      <w:webHidden/>
                    </w:rPr>
                  </w:r>
                  <w:r w:rsidR="008A2A3D">
                    <w:rPr>
                      <w:noProof/>
                      <w:webHidden/>
                    </w:rPr>
                    <w:fldChar w:fldCharType="separate"/>
                  </w:r>
                  <w:r w:rsidR="00620CE3">
                    <w:rPr>
                      <w:noProof/>
                      <w:webHidden/>
                    </w:rPr>
                    <w:t>7</w:t>
                  </w:r>
                  <w:r w:rsidR="008A2A3D">
                    <w:rPr>
                      <w:noProof/>
                      <w:webHidden/>
                    </w:rPr>
                    <w:fldChar w:fldCharType="end"/>
                  </w:r>
                </w:hyperlink>
              </w:p>
              <w:p w14:paraId="7C669A89" w14:textId="7E3D6788" w:rsidR="008A2A3D" w:rsidRDefault="00181E79">
                <w:pPr>
                  <w:pStyle w:val="TOC1"/>
                  <w:tabs>
                    <w:tab w:val="right" w:leader="dot" w:pos="9926"/>
                  </w:tabs>
                  <w:rPr>
                    <w:rFonts w:asciiTheme="minorHAnsi" w:hAnsiTheme="minorHAnsi"/>
                    <w:b w:val="0"/>
                    <w:noProof/>
                    <w:sz w:val="22"/>
                  </w:rPr>
                </w:pPr>
                <w:hyperlink w:anchor="_Toc20858305" w:history="1">
                  <w:r w:rsidR="008A2A3D" w:rsidRPr="00A30F65">
                    <w:rPr>
                      <w:rStyle w:val="Hyperlink"/>
                      <w:noProof/>
                    </w:rPr>
                    <w:t>Applying Materials (Shaders)</w:t>
                  </w:r>
                  <w:r w:rsidR="008A2A3D">
                    <w:rPr>
                      <w:noProof/>
                      <w:webHidden/>
                    </w:rPr>
                    <w:tab/>
                  </w:r>
                  <w:r w:rsidR="008A2A3D">
                    <w:rPr>
                      <w:noProof/>
                      <w:webHidden/>
                    </w:rPr>
                    <w:fldChar w:fldCharType="begin"/>
                  </w:r>
                  <w:r w:rsidR="008A2A3D">
                    <w:rPr>
                      <w:noProof/>
                      <w:webHidden/>
                    </w:rPr>
                    <w:instrText xml:space="preserve"> PAGEREF _Toc20858305 \h </w:instrText>
                  </w:r>
                  <w:r w:rsidR="008A2A3D">
                    <w:rPr>
                      <w:noProof/>
                      <w:webHidden/>
                    </w:rPr>
                  </w:r>
                  <w:r w:rsidR="008A2A3D">
                    <w:rPr>
                      <w:noProof/>
                      <w:webHidden/>
                    </w:rPr>
                    <w:fldChar w:fldCharType="separate"/>
                  </w:r>
                  <w:r w:rsidR="00620CE3">
                    <w:rPr>
                      <w:noProof/>
                      <w:webHidden/>
                    </w:rPr>
                    <w:t>9</w:t>
                  </w:r>
                  <w:r w:rsidR="008A2A3D">
                    <w:rPr>
                      <w:noProof/>
                      <w:webHidden/>
                    </w:rPr>
                    <w:fldChar w:fldCharType="end"/>
                  </w:r>
                </w:hyperlink>
              </w:p>
              <w:p w14:paraId="07436DC3" w14:textId="33D4D1E9" w:rsidR="008A2A3D" w:rsidRDefault="00181E79">
                <w:pPr>
                  <w:pStyle w:val="TOC1"/>
                  <w:tabs>
                    <w:tab w:val="right" w:leader="dot" w:pos="9926"/>
                  </w:tabs>
                  <w:rPr>
                    <w:rFonts w:asciiTheme="minorHAnsi" w:hAnsiTheme="minorHAnsi"/>
                    <w:b w:val="0"/>
                    <w:noProof/>
                    <w:sz w:val="22"/>
                  </w:rPr>
                </w:pPr>
                <w:hyperlink w:anchor="_Toc20858306" w:history="1">
                  <w:r w:rsidR="008A2A3D" w:rsidRPr="00A30F65">
                    <w:rPr>
                      <w:rStyle w:val="Hyperlink"/>
                      <w:noProof/>
                    </w:rPr>
                    <w:t>Curve Card/Curve Tube</w:t>
                  </w:r>
                  <w:r w:rsidR="008A2A3D">
                    <w:rPr>
                      <w:noProof/>
                      <w:webHidden/>
                    </w:rPr>
                    <w:tab/>
                  </w:r>
                  <w:r w:rsidR="008A2A3D">
                    <w:rPr>
                      <w:noProof/>
                      <w:webHidden/>
                    </w:rPr>
                    <w:fldChar w:fldCharType="begin"/>
                  </w:r>
                  <w:r w:rsidR="008A2A3D">
                    <w:rPr>
                      <w:noProof/>
                      <w:webHidden/>
                    </w:rPr>
                    <w:instrText xml:space="preserve"> PAGEREF _Toc20858306 \h </w:instrText>
                  </w:r>
                  <w:r w:rsidR="008A2A3D">
                    <w:rPr>
                      <w:noProof/>
                      <w:webHidden/>
                    </w:rPr>
                  </w:r>
                  <w:r w:rsidR="008A2A3D">
                    <w:rPr>
                      <w:noProof/>
                      <w:webHidden/>
                    </w:rPr>
                    <w:fldChar w:fldCharType="separate"/>
                  </w:r>
                  <w:r w:rsidR="00620CE3">
                    <w:rPr>
                      <w:noProof/>
                      <w:webHidden/>
                    </w:rPr>
                    <w:t>10</w:t>
                  </w:r>
                  <w:r w:rsidR="008A2A3D">
                    <w:rPr>
                      <w:noProof/>
                      <w:webHidden/>
                    </w:rPr>
                    <w:fldChar w:fldCharType="end"/>
                  </w:r>
                </w:hyperlink>
              </w:p>
              <w:p w14:paraId="40D68C36" w14:textId="4F41F2E3" w:rsidR="008A2A3D" w:rsidRDefault="00181E79">
                <w:pPr>
                  <w:pStyle w:val="TOC1"/>
                  <w:tabs>
                    <w:tab w:val="right" w:leader="dot" w:pos="9926"/>
                  </w:tabs>
                  <w:rPr>
                    <w:rFonts w:asciiTheme="minorHAnsi" w:hAnsiTheme="minorHAnsi"/>
                    <w:b w:val="0"/>
                    <w:noProof/>
                    <w:sz w:val="22"/>
                  </w:rPr>
                </w:pPr>
                <w:hyperlink w:anchor="_Toc20858307" w:history="1">
                  <w:r w:rsidR="008A2A3D" w:rsidRPr="00A30F65">
                    <w:rPr>
                      <w:rStyle w:val="Hyperlink"/>
                      <w:noProof/>
                    </w:rPr>
                    <w:t>Add Cards/Add Tubes</w:t>
                  </w:r>
                  <w:r w:rsidR="008A2A3D">
                    <w:rPr>
                      <w:noProof/>
                      <w:webHidden/>
                    </w:rPr>
                    <w:tab/>
                  </w:r>
                  <w:r w:rsidR="008A2A3D">
                    <w:rPr>
                      <w:noProof/>
                      <w:webHidden/>
                    </w:rPr>
                    <w:fldChar w:fldCharType="begin"/>
                  </w:r>
                  <w:r w:rsidR="008A2A3D">
                    <w:rPr>
                      <w:noProof/>
                      <w:webHidden/>
                    </w:rPr>
                    <w:instrText xml:space="preserve"> PAGEREF _Toc20858307 \h </w:instrText>
                  </w:r>
                  <w:r w:rsidR="008A2A3D">
                    <w:rPr>
                      <w:noProof/>
                      <w:webHidden/>
                    </w:rPr>
                  </w:r>
                  <w:r w:rsidR="008A2A3D">
                    <w:rPr>
                      <w:noProof/>
                      <w:webHidden/>
                    </w:rPr>
                    <w:fldChar w:fldCharType="separate"/>
                  </w:r>
                  <w:r w:rsidR="00620CE3">
                    <w:rPr>
                      <w:noProof/>
                      <w:webHidden/>
                    </w:rPr>
                    <w:t>11</w:t>
                  </w:r>
                  <w:r w:rsidR="008A2A3D">
                    <w:rPr>
                      <w:noProof/>
                      <w:webHidden/>
                    </w:rPr>
                    <w:fldChar w:fldCharType="end"/>
                  </w:r>
                </w:hyperlink>
              </w:p>
              <w:p w14:paraId="01CDBA34" w14:textId="67CF1227" w:rsidR="008A2A3D" w:rsidRDefault="00181E79">
                <w:pPr>
                  <w:pStyle w:val="TOC1"/>
                  <w:tabs>
                    <w:tab w:val="right" w:leader="dot" w:pos="9926"/>
                  </w:tabs>
                  <w:rPr>
                    <w:rFonts w:asciiTheme="minorHAnsi" w:hAnsiTheme="minorHAnsi"/>
                    <w:b w:val="0"/>
                    <w:noProof/>
                    <w:sz w:val="22"/>
                  </w:rPr>
                </w:pPr>
                <w:hyperlink w:anchor="_Toc20858308" w:history="1">
                  <w:r w:rsidR="008A2A3D" w:rsidRPr="00A30F65">
                    <w:rPr>
                      <w:rStyle w:val="Hyperlink"/>
                      <w:noProof/>
                    </w:rPr>
                    <w:t>Edge to Curve</w:t>
                  </w:r>
                  <w:r w:rsidR="008A2A3D">
                    <w:rPr>
                      <w:noProof/>
                      <w:webHidden/>
                    </w:rPr>
                    <w:tab/>
                  </w:r>
                  <w:r w:rsidR="008A2A3D">
                    <w:rPr>
                      <w:noProof/>
                      <w:webHidden/>
                    </w:rPr>
                    <w:fldChar w:fldCharType="begin"/>
                  </w:r>
                  <w:r w:rsidR="008A2A3D">
                    <w:rPr>
                      <w:noProof/>
                      <w:webHidden/>
                    </w:rPr>
                    <w:instrText xml:space="preserve"> PAGEREF _Toc20858308 \h </w:instrText>
                  </w:r>
                  <w:r w:rsidR="008A2A3D">
                    <w:rPr>
                      <w:noProof/>
                      <w:webHidden/>
                    </w:rPr>
                  </w:r>
                  <w:r w:rsidR="008A2A3D">
                    <w:rPr>
                      <w:noProof/>
                      <w:webHidden/>
                    </w:rPr>
                    <w:fldChar w:fldCharType="separate"/>
                  </w:r>
                  <w:r w:rsidR="00620CE3">
                    <w:rPr>
                      <w:noProof/>
                      <w:webHidden/>
                    </w:rPr>
                    <w:t>12</w:t>
                  </w:r>
                  <w:r w:rsidR="008A2A3D">
                    <w:rPr>
                      <w:noProof/>
                      <w:webHidden/>
                    </w:rPr>
                    <w:fldChar w:fldCharType="end"/>
                  </w:r>
                </w:hyperlink>
              </w:p>
              <w:p w14:paraId="4C6D1469" w14:textId="0B7B585A" w:rsidR="008A2A3D" w:rsidRDefault="00181E79">
                <w:pPr>
                  <w:pStyle w:val="TOC1"/>
                  <w:tabs>
                    <w:tab w:val="right" w:leader="dot" w:pos="9926"/>
                  </w:tabs>
                  <w:rPr>
                    <w:rFonts w:asciiTheme="minorHAnsi" w:hAnsiTheme="minorHAnsi"/>
                    <w:b w:val="0"/>
                    <w:noProof/>
                    <w:sz w:val="22"/>
                  </w:rPr>
                </w:pPr>
                <w:hyperlink w:anchor="_Toc20858309" w:history="1">
                  <w:r w:rsidR="008A2A3D" w:rsidRPr="00A30F65">
                    <w:rPr>
                      <w:rStyle w:val="Hyperlink"/>
                      <w:noProof/>
                    </w:rPr>
                    <w:t>Curve Layers</w:t>
                  </w:r>
                  <w:r w:rsidR="008A2A3D">
                    <w:rPr>
                      <w:noProof/>
                      <w:webHidden/>
                    </w:rPr>
                    <w:tab/>
                  </w:r>
                  <w:r w:rsidR="008A2A3D">
                    <w:rPr>
                      <w:noProof/>
                      <w:webHidden/>
                    </w:rPr>
                    <w:fldChar w:fldCharType="begin"/>
                  </w:r>
                  <w:r w:rsidR="008A2A3D">
                    <w:rPr>
                      <w:noProof/>
                      <w:webHidden/>
                    </w:rPr>
                    <w:instrText xml:space="preserve"> PAGEREF _Toc20858309 \h </w:instrText>
                  </w:r>
                  <w:r w:rsidR="008A2A3D">
                    <w:rPr>
                      <w:noProof/>
                      <w:webHidden/>
                    </w:rPr>
                  </w:r>
                  <w:r w:rsidR="008A2A3D">
                    <w:rPr>
                      <w:noProof/>
                      <w:webHidden/>
                    </w:rPr>
                    <w:fldChar w:fldCharType="separate"/>
                  </w:r>
                  <w:r w:rsidR="00620CE3">
                    <w:rPr>
                      <w:noProof/>
                      <w:webHidden/>
                    </w:rPr>
                    <w:t>13</w:t>
                  </w:r>
                  <w:r w:rsidR="008A2A3D">
                    <w:rPr>
                      <w:noProof/>
                      <w:webHidden/>
                    </w:rPr>
                    <w:fldChar w:fldCharType="end"/>
                  </w:r>
                </w:hyperlink>
              </w:p>
              <w:p w14:paraId="0FB4F0D8" w14:textId="14EB361D" w:rsidR="008A2A3D" w:rsidRDefault="00181E79">
                <w:pPr>
                  <w:pStyle w:val="TOC1"/>
                  <w:tabs>
                    <w:tab w:val="right" w:leader="dot" w:pos="9926"/>
                  </w:tabs>
                  <w:rPr>
                    <w:rFonts w:asciiTheme="minorHAnsi" w:hAnsiTheme="minorHAnsi"/>
                    <w:b w:val="0"/>
                    <w:noProof/>
                    <w:sz w:val="22"/>
                  </w:rPr>
                </w:pPr>
                <w:hyperlink w:anchor="_Toc20858310" w:history="1">
                  <w:r w:rsidR="008A2A3D" w:rsidRPr="00A30F65">
                    <w:rPr>
                      <w:rStyle w:val="Hyperlink"/>
                      <w:noProof/>
                    </w:rPr>
                    <w:t>Selection and Grouping</w:t>
                  </w:r>
                  <w:r w:rsidR="008A2A3D">
                    <w:rPr>
                      <w:noProof/>
                      <w:webHidden/>
                    </w:rPr>
                    <w:tab/>
                  </w:r>
                  <w:r w:rsidR="008A2A3D">
                    <w:rPr>
                      <w:noProof/>
                      <w:webHidden/>
                    </w:rPr>
                    <w:fldChar w:fldCharType="begin"/>
                  </w:r>
                  <w:r w:rsidR="008A2A3D">
                    <w:rPr>
                      <w:noProof/>
                      <w:webHidden/>
                    </w:rPr>
                    <w:instrText xml:space="preserve"> PAGEREF _Toc20858310 \h </w:instrText>
                  </w:r>
                  <w:r w:rsidR="008A2A3D">
                    <w:rPr>
                      <w:noProof/>
                      <w:webHidden/>
                    </w:rPr>
                  </w:r>
                  <w:r w:rsidR="008A2A3D">
                    <w:rPr>
                      <w:noProof/>
                      <w:webHidden/>
                    </w:rPr>
                    <w:fldChar w:fldCharType="separate"/>
                  </w:r>
                  <w:r w:rsidR="00620CE3">
                    <w:rPr>
                      <w:noProof/>
                      <w:webHidden/>
                    </w:rPr>
                    <w:t>15</w:t>
                  </w:r>
                  <w:r w:rsidR="008A2A3D">
                    <w:rPr>
                      <w:noProof/>
                      <w:webHidden/>
                    </w:rPr>
                    <w:fldChar w:fldCharType="end"/>
                  </w:r>
                </w:hyperlink>
              </w:p>
              <w:p w14:paraId="2B8839C7" w14:textId="56301FA6" w:rsidR="008A2A3D" w:rsidRDefault="00181E79">
                <w:pPr>
                  <w:pStyle w:val="TOC1"/>
                  <w:tabs>
                    <w:tab w:val="right" w:leader="dot" w:pos="9926"/>
                  </w:tabs>
                  <w:rPr>
                    <w:rFonts w:asciiTheme="minorHAnsi" w:hAnsiTheme="minorHAnsi"/>
                    <w:b w:val="0"/>
                    <w:noProof/>
                    <w:sz w:val="22"/>
                  </w:rPr>
                </w:pPr>
                <w:hyperlink w:anchor="_Toc20858311" w:history="1">
                  <w:r w:rsidR="008A2A3D" w:rsidRPr="00A30F65">
                    <w:rPr>
                      <w:rStyle w:val="Hyperlink"/>
                      <w:noProof/>
                    </w:rPr>
                    <w:t>Transfer of Attributes/UVs &amp; Reset Pivot</w:t>
                  </w:r>
                  <w:r w:rsidR="008A2A3D">
                    <w:rPr>
                      <w:noProof/>
                      <w:webHidden/>
                    </w:rPr>
                    <w:tab/>
                  </w:r>
                  <w:r w:rsidR="008A2A3D">
                    <w:rPr>
                      <w:noProof/>
                      <w:webHidden/>
                    </w:rPr>
                    <w:fldChar w:fldCharType="begin"/>
                  </w:r>
                  <w:r w:rsidR="008A2A3D">
                    <w:rPr>
                      <w:noProof/>
                      <w:webHidden/>
                    </w:rPr>
                    <w:instrText xml:space="preserve"> PAGEREF _Toc20858311 \h </w:instrText>
                  </w:r>
                  <w:r w:rsidR="008A2A3D">
                    <w:rPr>
                      <w:noProof/>
                      <w:webHidden/>
                    </w:rPr>
                  </w:r>
                  <w:r w:rsidR="008A2A3D">
                    <w:rPr>
                      <w:noProof/>
                      <w:webHidden/>
                    </w:rPr>
                    <w:fldChar w:fldCharType="separate"/>
                  </w:r>
                  <w:r w:rsidR="00620CE3">
                    <w:rPr>
                      <w:noProof/>
                      <w:webHidden/>
                    </w:rPr>
                    <w:t>16</w:t>
                  </w:r>
                  <w:r w:rsidR="008A2A3D">
                    <w:rPr>
                      <w:noProof/>
                      <w:webHidden/>
                    </w:rPr>
                    <w:fldChar w:fldCharType="end"/>
                  </w:r>
                </w:hyperlink>
              </w:p>
              <w:p w14:paraId="241D60AF" w14:textId="658420CF" w:rsidR="008A2A3D" w:rsidRDefault="00181E79">
                <w:pPr>
                  <w:pStyle w:val="TOC1"/>
                  <w:tabs>
                    <w:tab w:val="right" w:leader="dot" w:pos="9926"/>
                  </w:tabs>
                  <w:rPr>
                    <w:rFonts w:asciiTheme="minorHAnsi" w:hAnsiTheme="minorHAnsi"/>
                    <w:b w:val="0"/>
                    <w:noProof/>
                    <w:sz w:val="22"/>
                  </w:rPr>
                </w:pPr>
                <w:hyperlink w:anchor="_Toc20858312" w:history="1">
                  <w:r w:rsidR="008A2A3D" w:rsidRPr="00A30F65">
                    <w:rPr>
                      <w:rStyle w:val="Hyperlink"/>
                      <w:noProof/>
                    </w:rPr>
                    <w:t>Rebuild Curve Slider</w:t>
                  </w:r>
                  <w:r w:rsidR="008A2A3D">
                    <w:rPr>
                      <w:noProof/>
                      <w:webHidden/>
                    </w:rPr>
                    <w:tab/>
                  </w:r>
                  <w:r w:rsidR="008A2A3D">
                    <w:rPr>
                      <w:noProof/>
                      <w:webHidden/>
                    </w:rPr>
                    <w:fldChar w:fldCharType="begin"/>
                  </w:r>
                  <w:r w:rsidR="008A2A3D">
                    <w:rPr>
                      <w:noProof/>
                      <w:webHidden/>
                    </w:rPr>
                    <w:instrText xml:space="preserve"> PAGEREF _Toc20858312 \h </w:instrText>
                  </w:r>
                  <w:r w:rsidR="008A2A3D">
                    <w:rPr>
                      <w:noProof/>
                      <w:webHidden/>
                    </w:rPr>
                  </w:r>
                  <w:r w:rsidR="008A2A3D">
                    <w:rPr>
                      <w:noProof/>
                      <w:webHidden/>
                    </w:rPr>
                    <w:fldChar w:fldCharType="separate"/>
                  </w:r>
                  <w:r w:rsidR="00620CE3">
                    <w:rPr>
                      <w:noProof/>
                      <w:webHidden/>
                    </w:rPr>
                    <w:t>18</w:t>
                  </w:r>
                  <w:r w:rsidR="008A2A3D">
                    <w:rPr>
                      <w:noProof/>
                      <w:webHidden/>
                    </w:rPr>
                    <w:fldChar w:fldCharType="end"/>
                  </w:r>
                </w:hyperlink>
              </w:p>
              <w:p w14:paraId="1612E7CD" w14:textId="20D0EDA3" w:rsidR="008A2A3D" w:rsidRDefault="00181E79">
                <w:pPr>
                  <w:pStyle w:val="TOC1"/>
                  <w:tabs>
                    <w:tab w:val="right" w:leader="dot" w:pos="9926"/>
                  </w:tabs>
                  <w:rPr>
                    <w:rFonts w:asciiTheme="minorHAnsi" w:hAnsiTheme="minorHAnsi"/>
                    <w:b w:val="0"/>
                    <w:noProof/>
                    <w:sz w:val="22"/>
                  </w:rPr>
                </w:pPr>
                <w:hyperlink w:anchor="_Toc20858313" w:history="1">
                  <w:r w:rsidR="008A2A3D" w:rsidRPr="00A30F65">
                    <w:rPr>
                      <w:rStyle w:val="Hyperlink"/>
                      <w:noProof/>
                    </w:rPr>
                    <w:t>Duplicate</w:t>
                  </w:r>
                  <w:r w:rsidR="008A2A3D">
                    <w:rPr>
                      <w:noProof/>
                      <w:webHidden/>
                    </w:rPr>
                    <w:tab/>
                  </w:r>
                  <w:r w:rsidR="008A2A3D">
                    <w:rPr>
                      <w:noProof/>
                      <w:webHidden/>
                    </w:rPr>
                    <w:fldChar w:fldCharType="begin"/>
                  </w:r>
                  <w:r w:rsidR="008A2A3D">
                    <w:rPr>
                      <w:noProof/>
                      <w:webHidden/>
                    </w:rPr>
                    <w:instrText xml:space="preserve"> PAGEREF _Toc20858313 \h </w:instrText>
                  </w:r>
                  <w:r w:rsidR="008A2A3D">
                    <w:rPr>
                      <w:noProof/>
                      <w:webHidden/>
                    </w:rPr>
                  </w:r>
                  <w:r w:rsidR="008A2A3D">
                    <w:rPr>
                      <w:noProof/>
                      <w:webHidden/>
                    </w:rPr>
                    <w:fldChar w:fldCharType="separate"/>
                  </w:r>
                  <w:r w:rsidR="00620CE3">
                    <w:rPr>
                      <w:noProof/>
                      <w:webHidden/>
                    </w:rPr>
                    <w:t>19</w:t>
                  </w:r>
                  <w:r w:rsidR="008A2A3D">
                    <w:rPr>
                      <w:noProof/>
                      <w:webHidden/>
                    </w:rPr>
                    <w:fldChar w:fldCharType="end"/>
                  </w:r>
                </w:hyperlink>
              </w:p>
              <w:p w14:paraId="6E536F39" w14:textId="5566336C" w:rsidR="008A2A3D" w:rsidRDefault="00181E79">
                <w:pPr>
                  <w:pStyle w:val="TOC1"/>
                  <w:tabs>
                    <w:tab w:val="right" w:leader="dot" w:pos="9926"/>
                  </w:tabs>
                  <w:rPr>
                    <w:rFonts w:asciiTheme="minorHAnsi" w:hAnsiTheme="minorHAnsi"/>
                    <w:b w:val="0"/>
                    <w:noProof/>
                    <w:sz w:val="22"/>
                  </w:rPr>
                </w:pPr>
                <w:hyperlink w:anchor="_Toc20858314" w:history="1">
                  <w:r w:rsidR="008A2A3D" w:rsidRPr="00A30F65">
                    <w:rPr>
                      <w:rStyle w:val="Hyperlink"/>
                      <w:noProof/>
                    </w:rPr>
                    <w:t>Randomize</w:t>
                  </w:r>
                  <w:r w:rsidR="008A2A3D">
                    <w:rPr>
                      <w:noProof/>
                      <w:webHidden/>
                    </w:rPr>
                    <w:tab/>
                  </w:r>
                  <w:r w:rsidR="008A2A3D">
                    <w:rPr>
                      <w:noProof/>
                      <w:webHidden/>
                    </w:rPr>
                    <w:fldChar w:fldCharType="begin"/>
                  </w:r>
                  <w:r w:rsidR="008A2A3D">
                    <w:rPr>
                      <w:noProof/>
                      <w:webHidden/>
                    </w:rPr>
                    <w:instrText xml:space="preserve"> PAGEREF _Toc20858314 \h </w:instrText>
                  </w:r>
                  <w:r w:rsidR="008A2A3D">
                    <w:rPr>
                      <w:noProof/>
                      <w:webHidden/>
                    </w:rPr>
                  </w:r>
                  <w:r w:rsidR="008A2A3D">
                    <w:rPr>
                      <w:noProof/>
                      <w:webHidden/>
                    </w:rPr>
                    <w:fldChar w:fldCharType="separate"/>
                  </w:r>
                  <w:r w:rsidR="00620CE3">
                    <w:rPr>
                      <w:noProof/>
                      <w:webHidden/>
                    </w:rPr>
                    <w:t>20</w:t>
                  </w:r>
                  <w:r w:rsidR="008A2A3D">
                    <w:rPr>
                      <w:noProof/>
                      <w:webHidden/>
                    </w:rPr>
                    <w:fldChar w:fldCharType="end"/>
                  </w:r>
                </w:hyperlink>
              </w:p>
              <w:p w14:paraId="11DED00D" w14:textId="52E80E4A" w:rsidR="008A2A3D" w:rsidRDefault="00181E79">
                <w:pPr>
                  <w:pStyle w:val="TOC1"/>
                  <w:tabs>
                    <w:tab w:val="right" w:leader="dot" w:pos="9926"/>
                  </w:tabs>
                  <w:rPr>
                    <w:rFonts w:asciiTheme="minorHAnsi" w:hAnsiTheme="minorHAnsi"/>
                    <w:b w:val="0"/>
                    <w:noProof/>
                    <w:sz w:val="22"/>
                  </w:rPr>
                </w:pPr>
                <w:hyperlink w:anchor="_Toc20858315" w:history="1">
                  <w:r w:rsidR="008A2A3D" w:rsidRPr="00A30F65">
                    <w:rPr>
                      <w:rStyle w:val="Hyperlink"/>
                      <w:noProof/>
                    </w:rPr>
                    <w:t>Extend/Reduce/Smooth</w:t>
                  </w:r>
                  <w:r w:rsidR="008A2A3D">
                    <w:rPr>
                      <w:noProof/>
                      <w:webHidden/>
                    </w:rPr>
                    <w:tab/>
                  </w:r>
                  <w:r w:rsidR="008A2A3D">
                    <w:rPr>
                      <w:noProof/>
                      <w:webHidden/>
                    </w:rPr>
                    <w:fldChar w:fldCharType="begin"/>
                  </w:r>
                  <w:r w:rsidR="008A2A3D">
                    <w:rPr>
                      <w:noProof/>
                      <w:webHidden/>
                    </w:rPr>
                    <w:instrText xml:space="preserve"> PAGEREF _Toc20858315 \h </w:instrText>
                  </w:r>
                  <w:r w:rsidR="008A2A3D">
                    <w:rPr>
                      <w:noProof/>
                      <w:webHidden/>
                    </w:rPr>
                  </w:r>
                  <w:r w:rsidR="008A2A3D">
                    <w:rPr>
                      <w:noProof/>
                      <w:webHidden/>
                    </w:rPr>
                    <w:fldChar w:fldCharType="separate"/>
                  </w:r>
                  <w:r w:rsidR="00620CE3">
                    <w:rPr>
                      <w:noProof/>
                      <w:webHidden/>
                    </w:rPr>
                    <w:t>21</w:t>
                  </w:r>
                  <w:r w:rsidR="008A2A3D">
                    <w:rPr>
                      <w:noProof/>
                      <w:webHidden/>
                    </w:rPr>
                    <w:fldChar w:fldCharType="end"/>
                  </w:r>
                </w:hyperlink>
              </w:p>
              <w:p w14:paraId="2BE03D65" w14:textId="5BC4A73C" w:rsidR="008A2A3D" w:rsidRDefault="00181E79">
                <w:pPr>
                  <w:pStyle w:val="TOC1"/>
                  <w:tabs>
                    <w:tab w:val="right" w:leader="dot" w:pos="9926"/>
                  </w:tabs>
                  <w:rPr>
                    <w:rFonts w:asciiTheme="minorHAnsi" w:hAnsiTheme="minorHAnsi"/>
                    <w:b w:val="0"/>
                    <w:noProof/>
                    <w:sz w:val="22"/>
                  </w:rPr>
                </w:pPr>
                <w:hyperlink w:anchor="_Toc20858316" w:history="1">
                  <w:r w:rsidR="008A2A3D" w:rsidRPr="00A30F65">
                    <w:rPr>
                      <w:rStyle w:val="Hyperlink"/>
                      <w:noProof/>
                    </w:rPr>
                    <w:t>Control Curve</w:t>
                  </w:r>
                  <w:r w:rsidR="008A2A3D">
                    <w:rPr>
                      <w:noProof/>
                      <w:webHidden/>
                    </w:rPr>
                    <w:tab/>
                  </w:r>
                  <w:r w:rsidR="008A2A3D">
                    <w:rPr>
                      <w:noProof/>
                      <w:webHidden/>
                    </w:rPr>
                    <w:fldChar w:fldCharType="begin"/>
                  </w:r>
                  <w:r w:rsidR="008A2A3D">
                    <w:rPr>
                      <w:noProof/>
                      <w:webHidden/>
                    </w:rPr>
                    <w:instrText xml:space="preserve"> PAGEREF _Toc20858316 \h </w:instrText>
                  </w:r>
                  <w:r w:rsidR="008A2A3D">
                    <w:rPr>
                      <w:noProof/>
                      <w:webHidden/>
                    </w:rPr>
                  </w:r>
                  <w:r w:rsidR="008A2A3D">
                    <w:rPr>
                      <w:noProof/>
                      <w:webHidden/>
                    </w:rPr>
                    <w:fldChar w:fldCharType="separate"/>
                  </w:r>
                  <w:r w:rsidR="00620CE3">
                    <w:rPr>
                      <w:noProof/>
                      <w:webHidden/>
                    </w:rPr>
                    <w:t>22</w:t>
                  </w:r>
                  <w:r w:rsidR="008A2A3D">
                    <w:rPr>
                      <w:noProof/>
                      <w:webHidden/>
                    </w:rPr>
                    <w:fldChar w:fldCharType="end"/>
                  </w:r>
                </w:hyperlink>
              </w:p>
              <w:p w14:paraId="54A007C8" w14:textId="052F1EB6" w:rsidR="008A2A3D" w:rsidRDefault="00181E79">
                <w:pPr>
                  <w:pStyle w:val="TOC1"/>
                  <w:tabs>
                    <w:tab w:val="right" w:leader="dot" w:pos="9926"/>
                  </w:tabs>
                  <w:rPr>
                    <w:rFonts w:asciiTheme="minorHAnsi" w:hAnsiTheme="minorHAnsi"/>
                    <w:b w:val="0"/>
                    <w:noProof/>
                    <w:sz w:val="22"/>
                  </w:rPr>
                </w:pPr>
                <w:hyperlink w:anchor="_Toc20858317" w:history="1">
                  <w:r w:rsidR="008A2A3D" w:rsidRPr="00A30F65">
                    <w:rPr>
                      <w:rStyle w:val="Hyperlink"/>
                      <w:noProof/>
                    </w:rPr>
                    <w:t>Curve Control Window</w:t>
                  </w:r>
                  <w:r w:rsidR="008A2A3D">
                    <w:rPr>
                      <w:noProof/>
                      <w:webHidden/>
                    </w:rPr>
                    <w:tab/>
                  </w:r>
                  <w:r w:rsidR="008A2A3D">
                    <w:rPr>
                      <w:noProof/>
                      <w:webHidden/>
                    </w:rPr>
                    <w:fldChar w:fldCharType="begin"/>
                  </w:r>
                  <w:r w:rsidR="008A2A3D">
                    <w:rPr>
                      <w:noProof/>
                      <w:webHidden/>
                    </w:rPr>
                    <w:instrText xml:space="preserve"> PAGEREF _Toc20858317 \h </w:instrText>
                  </w:r>
                  <w:r w:rsidR="008A2A3D">
                    <w:rPr>
                      <w:noProof/>
                      <w:webHidden/>
                    </w:rPr>
                  </w:r>
                  <w:r w:rsidR="008A2A3D">
                    <w:rPr>
                      <w:noProof/>
                      <w:webHidden/>
                    </w:rPr>
                    <w:fldChar w:fldCharType="separate"/>
                  </w:r>
                  <w:r w:rsidR="00620CE3">
                    <w:rPr>
                      <w:noProof/>
                      <w:webHidden/>
                    </w:rPr>
                    <w:t>23</w:t>
                  </w:r>
                  <w:r w:rsidR="008A2A3D">
                    <w:rPr>
                      <w:noProof/>
                      <w:webHidden/>
                    </w:rPr>
                    <w:fldChar w:fldCharType="end"/>
                  </w:r>
                </w:hyperlink>
              </w:p>
              <w:p w14:paraId="1A57776C" w14:textId="23BE07A9" w:rsidR="008A2A3D" w:rsidRDefault="00181E79">
                <w:pPr>
                  <w:pStyle w:val="TOC1"/>
                  <w:tabs>
                    <w:tab w:val="right" w:leader="dot" w:pos="9926"/>
                  </w:tabs>
                  <w:rPr>
                    <w:rFonts w:asciiTheme="minorHAnsi" w:hAnsiTheme="minorHAnsi"/>
                    <w:b w:val="0"/>
                    <w:noProof/>
                    <w:sz w:val="22"/>
                  </w:rPr>
                </w:pPr>
                <w:hyperlink w:anchor="_Toc20858318" w:history="1">
                  <w:r w:rsidR="008A2A3D" w:rsidRPr="00A30F65">
                    <w:rPr>
                      <w:rStyle w:val="Hyperlink"/>
                      <w:noProof/>
                    </w:rPr>
                    <w:t>Options</w:t>
                  </w:r>
                  <w:r w:rsidR="008A2A3D">
                    <w:rPr>
                      <w:noProof/>
                      <w:webHidden/>
                    </w:rPr>
                    <w:tab/>
                  </w:r>
                  <w:r w:rsidR="008A2A3D">
                    <w:rPr>
                      <w:noProof/>
                      <w:webHidden/>
                    </w:rPr>
                    <w:fldChar w:fldCharType="begin"/>
                  </w:r>
                  <w:r w:rsidR="008A2A3D">
                    <w:rPr>
                      <w:noProof/>
                      <w:webHidden/>
                    </w:rPr>
                    <w:instrText xml:space="preserve"> PAGEREF _Toc20858318 \h </w:instrText>
                  </w:r>
                  <w:r w:rsidR="008A2A3D">
                    <w:rPr>
                      <w:noProof/>
                      <w:webHidden/>
                    </w:rPr>
                  </w:r>
                  <w:r w:rsidR="008A2A3D">
                    <w:rPr>
                      <w:noProof/>
                      <w:webHidden/>
                    </w:rPr>
                    <w:fldChar w:fldCharType="separate"/>
                  </w:r>
                  <w:r w:rsidR="00620CE3">
                    <w:rPr>
                      <w:noProof/>
                      <w:webHidden/>
                    </w:rPr>
                    <w:t>24</w:t>
                  </w:r>
                  <w:r w:rsidR="008A2A3D">
                    <w:rPr>
                      <w:noProof/>
                      <w:webHidden/>
                    </w:rPr>
                    <w:fldChar w:fldCharType="end"/>
                  </w:r>
                </w:hyperlink>
              </w:p>
              <w:p w14:paraId="288D3610" w14:textId="35A7B6FD" w:rsidR="008A2A3D" w:rsidRDefault="00181E79">
                <w:pPr>
                  <w:pStyle w:val="TOC1"/>
                  <w:tabs>
                    <w:tab w:val="right" w:leader="dot" w:pos="9926"/>
                  </w:tabs>
                  <w:rPr>
                    <w:rFonts w:asciiTheme="minorHAnsi" w:hAnsiTheme="minorHAnsi"/>
                    <w:b w:val="0"/>
                    <w:noProof/>
                    <w:sz w:val="22"/>
                  </w:rPr>
                </w:pPr>
                <w:hyperlink w:anchor="_Toc20858319" w:history="1">
                  <w:r w:rsidR="008A2A3D" w:rsidRPr="00A30F65">
                    <w:rPr>
                      <w:rStyle w:val="Hyperlink"/>
                      <w:noProof/>
                    </w:rPr>
                    <w:t>Advanced Techniques</w:t>
                  </w:r>
                  <w:r w:rsidR="008A2A3D">
                    <w:rPr>
                      <w:noProof/>
                      <w:webHidden/>
                    </w:rPr>
                    <w:tab/>
                  </w:r>
                  <w:r w:rsidR="008A2A3D">
                    <w:rPr>
                      <w:noProof/>
                      <w:webHidden/>
                    </w:rPr>
                    <w:fldChar w:fldCharType="begin"/>
                  </w:r>
                  <w:r w:rsidR="008A2A3D">
                    <w:rPr>
                      <w:noProof/>
                      <w:webHidden/>
                    </w:rPr>
                    <w:instrText xml:space="preserve"> PAGEREF _Toc20858319 \h </w:instrText>
                  </w:r>
                  <w:r w:rsidR="008A2A3D">
                    <w:rPr>
                      <w:noProof/>
                      <w:webHidden/>
                    </w:rPr>
                  </w:r>
                  <w:r w:rsidR="008A2A3D">
                    <w:rPr>
                      <w:noProof/>
                      <w:webHidden/>
                    </w:rPr>
                    <w:fldChar w:fldCharType="separate"/>
                  </w:r>
                  <w:r w:rsidR="00620CE3">
                    <w:rPr>
                      <w:noProof/>
                      <w:webHidden/>
                    </w:rPr>
                    <w:t>25</w:t>
                  </w:r>
                  <w:r w:rsidR="008A2A3D">
                    <w:rPr>
                      <w:noProof/>
                      <w:webHidden/>
                    </w:rPr>
                    <w:fldChar w:fldCharType="end"/>
                  </w:r>
                </w:hyperlink>
              </w:p>
              <w:p w14:paraId="7B81753E" w14:textId="109EA6BF" w:rsidR="008A2A3D" w:rsidRDefault="008A2A3D">
                <w:r>
                  <w:rPr>
                    <w:bCs/>
                    <w:noProof/>
                  </w:rPr>
                  <w:fldChar w:fldCharType="end"/>
                </w:r>
              </w:p>
            </w:sdtContent>
          </w:sdt>
          <w:p w14:paraId="6FDAF677" w14:textId="77777777" w:rsidR="008A2A3D" w:rsidRDefault="008A2A3D">
            <w:pPr>
              <w:spacing w:after="200"/>
              <w:jc w:val="left"/>
            </w:pPr>
          </w:p>
        </w:tc>
        <w:tc>
          <w:tcPr>
            <w:tcW w:w="2843" w:type="dxa"/>
            <w:vAlign w:val="center"/>
          </w:tcPr>
          <w:p w14:paraId="3E2E2100" w14:textId="7935B595" w:rsidR="008A2A3D" w:rsidRDefault="00986246" w:rsidP="008A2A3D">
            <w:pPr>
              <w:spacing w:after="200"/>
              <w:jc w:val="center"/>
            </w:pPr>
            <w:r>
              <w:rPr>
                <w:noProof/>
              </w:rPr>
              <mc:AlternateContent>
                <mc:Choice Requires="wps">
                  <w:drawing>
                    <wp:anchor distT="0" distB="0" distL="114300" distR="114300" simplePos="0" relativeHeight="251714048" behindDoc="0" locked="0" layoutInCell="1" allowOverlap="1" wp14:anchorId="28E222D1" wp14:editId="114139DD">
                      <wp:simplePos x="0" y="0"/>
                      <wp:positionH relativeFrom="column">
                        <wp:posOffset>34290</wp:posOffset>
                      </wp:positionH>
                      <wp:positionV relativeFrom="page">
                        <wp:posOffset>880745</wp:posOffset>
                      </wp:positionV>
                      <wp:extent cx="1635760" cy="499745"/>
                      <wp:effectExtent l="0" t="0" r="21590" b="14605"/>
                      <wp:wrapNone/>
                      <wp:docPr id="19" name="Rectangle 19">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1635760" cy="499745"/>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F8D9B" id="Rectangle 19" o:spid="_x0000_s1026" href="#_Add_Cards/Add_Tubes" style="position:absolute;margin-left:2.7pt;margin-top:69.35pt;width:128.8pt;height:39.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" o:button="t" filled="f" strokecolor="#34aba2 [3209]">
                      <v:fill o:detectmouseclick="t"/>
                      <w10:wrap anchory="page"/>
                    </v:rect>
                  </w:pict>
                </mc:Fallback>
              </mc:AlternateContent>
            </w:r>
            <w:r>
              <w:rPr>
                <w:noProof/>
              </w:rPr>
              <mc:AlternateContent>
                <mc:Choice Requires="wps">
                  <w:drawing>
                    <wp:anchor distT="0" distB="0" distL="114300" distR="114300" simplePos="0" relativeHeight="251715072" behindDoc="0" locked="0" layoutInCell="1" allowOverlap="1" wp14:anchorId="4C7E9FD6" wp14:editId="0E55839E">
                      <wp:simplePos x="0" y="0"/>
                      <wp:positionH relativeFrom="column">
                        <wp:posOffset>24765</wp:posOffset>
                      </wp:positionH>
                      <wp:positionV relativeFrom="page">
                        <wp:posOffset>1405255</wp:posOffset>
                      </wp:positionV>
                      <wp:extent cx="1646555" cy="257175"/>
                      <wp:effectExtent l="0" t="0" r="10795" b="28575"/>
                      <wp:wrapNone/>
                      <wp:docPr id="20" name="Rectangle 2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646555" cy="257175"/>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0066C" id="Rectangle 20" o:spid="_x0000_s1026" href="#_Edge_to_Curve" style="position:absolute;margin-left:1.95pt;margin-top:110.65pt;width:129.65pt;height:20.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" o:button="t" filled="f" strokecolor="#34aba2 [3209]">
                      <v:fill o:detectmouseclick="t"/>
                      <w10:wrap anchory="page"/>
                    </v:rect>
                  </w:pict>
                </mc:Fallback>
              </mc:AlternateContent>
            </w:r>
            <w:r>
              <w:rPr>
                <w:noProof/>
              </w:rPr>
              <mc:AlternateContent>
                <mc:Choice Requires="wps">
                  <w:drawing>
                    <wp:anchor distT="0" distB="0" distL="114300" distR="114300" simplePos="0" relativeHeight="251713024" behindDoc="0" locked="0" layoutInCell="1" allowOverlap="1" wp14:anchorId="2A114494" wp14:editId="01A6FDF3">
                      <wp:simplePos x="0" y="0"/>
                      <wp:positionH relativeFrom="column">
                        <wp:posOffset>45720</wp:posOffset>
                      </wp:positionH>
                      <wp:positionV relativeFrom="page">
                        <wp:posOffset>591820</wp:posOffset>
                      </wp:positionV>
                      <wp:extent cx="1616710" cy="257175"/>
                      <wp:effectExtent l="0" t="0" r="21590" b="28575"/>
                      <wp:wrapNone/>
                      <wp:docPr id="18" name="Rectangle 18">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1616710" cy="257175"/>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2AFA6" id="Rectangle 18" o:spid="_x0000_s1026" href="#_Curve_Card/Curve_Tube" style="position:absolute;margin-left:3.6pt;margin-top:46.6pt;width:127.3pt;height:20.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" o:button="t" filled="f" strokecolor="#34aba2 [3209]">
                      <v:fill o:detectmouseclick="t"/>
                      <w10:wrap anchory="page"/>
                    </v:rect>
                  </w:pict>
                </mc:Fallback>
              </mc:AlternateContent>
            </w:r>
            <w:r w:rsidR="00322223">
              <w:rPr>
                <w:noProof/>
              </w:rPr>
              <mc:AlternateContent>
                <mc:Choice Requires="wps">
                  <w:drawing>
                    <wp:anchor distT="0" distB="0" distL="114300" distR="114300" simplePos="0" relativeHeight="251724288" behindDoc="0" locked="0" layoutInCell="1" allowOverlap="1" wp14:anchorId="40A6EB3A" wp14:editId="7E68F391">
                      <wp:simplePos x="0" y="0"/>
                      <wp:positionH relativeFrom="column">
                        <wp:posOffset>26670</wp:posOffset>
                      </wp:positionH>
                      <wp:positionV relativeFrom="paragraph">
                        <wp:posOffset>5438458</wp:posOffset>
                      </wp:positionV>
                      <wp:extent cx="1647825" cy="300037"/>
                      <wp:effectExtent l="0" t="0" r="28575" b="24130"/>
                      <wp:wrapNone/>
                      <wp:docPr id="29" name="Rectangle 29">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1647825" cy="300037"/>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57EAA" id="Rectangle 29" o:spid="_x0000_s1026" href="#_Curve_Control_Window" style="position:absolute;margin-left:2.1pt;margin-top:428.25pt;width:129.75pt;height:23.6pt;z-index:25172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23264" behindDoc="0" locked="0" layoutInCell="1" allowOverlap="1" wp14:anchorId="158BA2A7" wp14:editId="1B550CE5">
                      <wp:simplePos x="0" y="0"/>
                      <wp:positionH relativeFrom="column">
                        <wp:posOffset>26670</wp:posOffset>
                      </wp:positionH>
                      <wp:positionV relativeFrom="paragraph">
                        <wp:posOffset>5124133</wp:posOffset>
                      </wp:positionV>
                      <wp:extent cx="1647825" cy="300037"/>
                      <wp:effectExtent l="0" t="0" r="28575" b="24130"/>
                      <wp:wrapNone/>
                      <wp:docPr id="28" name="Rectangle 28">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1647825" cy="300037"/>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F2A11B" id="Rectangle 28" o:spid="_x0000_s1026" href="#_Control_Curve" style="position:absolute;margin-left:2.1pt;margin-top:403.5pt;width:129.75pt;height:23.6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22240" behindDoc="0" locked="0" layoutInCell="1" allowOverlap="1" wp14:anchorId="287BED9D" wp14:editId="28DC7EF1">
                      <wp:simplePos x="0" y="0"/>
                      <wp:positionH relativeFrom="column">
                        <wp:posOffset>26670</wp:posOffset>
                      </wp:positionH>
                      <wp:positionV relativeFrom="paragraph">
                        <wp:posOffset>4347845</wp:posOffset>
                      </wp:positionV>
                      <wp:extent cx="1647825" cy="752475"/>
                      <wp:effectExtent l="0" t="0" r="28575" b="28575"/>
                      <wp:wrapNone/>
                      <wp:docPr id="27" name="Rectangle 27">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1647825" cy="752475"/>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7678A" id="Rectangle 27" o:spid="_x0000_s1026" href="#_Extend/Reduce/Smooth" style="position:absolute;margin-left:2.1pt;margin-top:342.35pt;width:129.75pt;height:59.2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21216" behindDoc="0" locked="0" layoutInCell="1" allowOverlap="1" wp14:anchorId="2FC429BD" wp14:editId="2DFE9D8C">
                      <wp:simplePos x="0" y="0"/>
                      <wp:positionH relativeFrom="column">
                        <wp:posOffset>855345</wp:posOffset>
                      </wp:positionH>
                      <wp:positionV relativeFrom="paragraph">
                        <wp:posOffset>4052570</wp:posOffset>
                      </wp:positionV>
                      <wp:extent cx="814070" cy="285750"/>
                      <wp:effectExtent l="0" t="0" r="24130" b="19050"/>
                      <wp:wrapNone/>
                      <wp:docPr id="26" name="Rectangle 26">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814070" cy="285750"/>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AC512" id="Rectangle 26" o:spid="_x0000_s1026" href="#_Randomize" style="position:absolute;margin-left:67.35pt;margin-top:319.1pt;width:64.1pt;height:22.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20192" behindDoc="0" locked="0" layoutInCell="1" allowOverlap="1" wp14:anchorId="6B821ED1" wp14:editId="1BEECDF7">
                      <wp:simplePos x="0" y="0"/>
                      <wp:positionH relativeFrom="column">
                        <wp:posOffset>36195</wp:posOffset>
                      </wp:positionH>
                      <wp:positionV relativeFrom="paragraph">
                        <wp:posOffset>4062095</wp:posOffset>
                      </wp:positionV>
                      <wp:extent cx="804863" cy="276225"/>
                      <wp:effectExtent l="0" t="0" r="14605" b="28575"/>
                      <wp:wrapNone/>
                      <wp:docPr id="25" name="Rectangle 25">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804863" cy="276225"/>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F8214" id="Rectangle 25" o:spid="_x0000_s1026" href="#_Duplicate" style="position:absolute;margin-left:2.85pt;margin-top:319.85pt;width:63.4pt;height:21.75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19168" behindDoc="0" locked="0" layoutInCell="1" allowOverlap="1" wp14:anchorId="09756872" wp14:editId="336048DC">
                      <wp:simplePos x="0" y="0"/>
                      <wp:positionH relativeFrom="column">
                        <wp:posOffset>26670</wp:posOffset>
                      </wp:positionH>
                      <wp:positionV relativeFrom="paragraph">
                        <wp:posOffset>3590608</wp:posOffset>
                      </wp:positionV>
                      <wp:extent cx="1647825" cy="447675"/>
                      <wp:effectExtent l="0" t="0" r="28575" b="28575"/>
                      <wp:wrapNone/>
                      <wp:docPr id="24" name="Rectangle 24">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647825" cy="447675"/>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40117" id="Rectangle 24" o:spid="_x0000_s1026" href="#_Rebuild_Curve_Slider" style="position:absolute;margin-left:2.1pt;margin-top:282.75pt;width:129.75pt;height:35.2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18144" behindDoc="0" locked="0" layoutInCell="1" allowOverlap="1" wp14:anchorId="34803A7E" wp14:editId="0FD7E861">
                      <wp:simplePos x="0" y="0"/>
                      <wp:positionH relativeFrom="column">
                        <wp:posOffset>17145</wp:posOffset>
                      </wp:positionH>
                      <wp:positionV relativeFrom="paragraph">
                        <wp:posOffset>3271520</wp:posOffset>
                      </wp:positionV>
                      <wp:extent cx="1657350" cy="309563"/>
                      <wp:effectExtent l="0" t="0" r="19050" b="14605"/>
                      <wp:wrapNone/>
                      <wp:docPr id="23" name="Rectangle 23">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657350" cy="309563"/>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7CEE9" id="Rectangle 23" o:spid="_x0000_s1026" href="#_Transfer_of_Attributes/UVs" style="position:absolute;margin-left:1.35pt;margin-top:257.6pt;width:130.5pt;height:24.4pt;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17120" behindDoc="0" locked="0" layoutInCell="1" allowOverlap="1" wp14:anchorId="1008AB49" wp14:editId="68FA9D83">
                      <wp:simplePos x="0" y="0"/>
                      <wp:positionH relativeFrom="column">
                        <wp:posOffset>26670</wp:posOffset>
                      </wp:positionH>
                      <wp:positionV relativeFrom="paragraph">
                        <wp:posOffset>2076133</wp:posOffset>
                      </wp:positionV>
                      <wp:extent cx="1647825" cy="1181100"/>
                      <wp:effectExtent l="0" t="0" r="28575" b="19050"/>
                      <wp:wrapNone/>
                      <wp:docPr id="22" name="Rectangle 22">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647825" cy="1181100"/>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9548F" id="Rectangle 22" o:spid="_x0000_s1026" href="#_Selection_and_Grouping" style="position:absolute;margin-left:2.1pt;margin-top:163.5pt;width:129.75pt;height:93pt;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16096" behindDoc="0" locked="0" layoutInCell="1" allowOverlap="1" wp14:anchorId="563F5461" wp14:editId="7179A758">
                      <wp:simplePos x="0" y="0"/>
                      <wp:positionH relativeFrom="column">
                        <wp:posOffset>17145</wp:posOffset>
                      </wp:positionH>
                      <wp:positionV relativeFrom="paragraph">
                        <wp:posOffset>1695133</wp:posOffset>
                      </wp:positionV>
                      <wp:extent cx="1657350" cy="357187"/>
                      <wp:effectExtent l="0" t="0" r="19050" b="24130"/>
                      <wp:wrapNone/>
                      <wp:docPr id="21" name="Rectangle 21">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1657350" cy="357187"/>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71C9B" id="Rectangle 21" o:spid="_x0000_s1026" href="#_Curve_Layers" style="position:absolute;margin-left:1.35pt;margin-top:133.5pt;width:130.5pt;height:28.1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12000" behindDoc="0" locked="0" layoutInCell="1" allowOverlap="1" wp14:anchorId="5C8EA6E1" wp14:editId="6315C55D">
                      <wp:simplePos x="0" y="0"/>
                      <wp:positionH relativeFrom="column">
                        <wp:posOffset>45720</wp:posOffset>
                      </wp:positionH>
                      <wp:positionV relativeFrom="paragraph">
                        <wp:posOffset>309245</wp:posOffset>
                      </wp:positionV>
                      <wp:extent cx="1619250" cy="266700"/>
                      <wp:effectExtent l="0" t="0" r="19050" b="19050"/>
                      <wp:wrapNone/>
                      <wp:docPr id="17" name="Rectangle 17">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1619250" cy="266700"/>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E3F0A" id="Rectangle 17" o:spid="_x0000_s1026" href="#_New_Curve_Card/Tube" style="position:absolute;margin-left:3.6pt;margin-top:24.35pt;width:127.5pt;height:21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" o:button="t" filled="f" strokecolor="#34aba2 [3209]">
                      <v:fill o:detectmouseclick="t"/>
                    </v:rect>
                  </w:pict>
                </mc:Fallback>
              </mc:AlternateContent>
            </w:r>
            <w:r w:rsidR="00322223">
              <w:rPr>
                <w:noProof/>
              </w:rPr>
              <mc:AlternateContent>
                <mc:Choice Requires="wps">
                  <w:drawing>
                    <wp:anchor distT="0" distB="0" distL="114300" distR="114300" simplePos="0" relativeHeight="251710976" behindDoc="0" locked="0" layoutInCell="1" allowOverlap="1" wp14:anchorId="0344EF91" wp14:editId="55417E4A">
                      <wp:simplePos x="0" y="0"/>
                      <wp:positionH relativeFrom="column">
                        <wp:posOffset>126683</wp:posOffset>
                      </wp:positionH>
                      <wp:positionV relativeFrom="paragraph">
                        <wp:posOffset>56833</wp:posOffset>
                      </wp:positionV>
                      <wp:extent cx="1381125" cy="190500"/>
                      <wp:effectExtent l="0" t="0" r="28575" b="19050"/>
                      <wp:wrapNone/>
                      <wp:docPr id="16" name="Rectangle 16">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1381125" cy="190500"/>
                              </a:xfrm>
                              <a:prstGeom prst="rect">
                                <a:avLst/>
                              </a:prstGeom>
                              <a:noFill/>
                              <a:ln>
                                <a:solidFill>
                                  <a:schemeClr val="accent6"/>
                                </a:solidFill>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00FB3" id="Rectangle 16" o:spid="_x0000_s1026" href="#_Options" style="position:absolute;margin-left:10pt;margin-top:4.5pt;width:108.75pt;height:1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" o:button="t" filled="f" strokecolor="#34aba2 [3209]">
                      <v:fill o:detectmouseclick="t"/>
                    </v:rect>
                  </w:pict>
                </mc:Fallback>
              </mc:AlternateContent>
            </w:r>
            <w:r w:rsidR="008A2A3D">
              <w:rPr>
                <w:noProof/>
              </w:rPr>
              <w:drawing>
                <wp:anchor distT="0" distB="0" distL="114300" distR="114300" simplePos="0" relativeHeight="251709952" behindDoc="0" locked="0" layoutInCell="1" allowOverlap="1" wp14:anchorId="0C61D3F2" wp14:editId="4C96C03D">
                  <wp:simplePos x="0" y="0"/>
                  <wp:positionH relativeFrom="column">
                    <wp:posOffset>9525</wp:posOffset>
                  </wp:positionH>
                  <wp:positionV relativeFrom="paragraph">
                    <wp:posOffset>-5055870</wp:posOffset>
                  </wp:positionV>
                  <wp:extent cx="1681480" cy="59588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2500"/>
                          <a:stretch/>
                        </pic:blipFill>
                        <pic:spPr bwMode="auto">
                          <a:xfrm>
                            <a:off x="0" y="0"/>
                            <a:ext cx="1681480" cy="595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7CF0B66A" w14:textId="275EA0EE" w:rsidR="004E20ED" w:rsidRPr="009E6D46" w:rsidRDefault="004E20ED">
      <w:pPr>
        <w:spacing w:after="200"/>
        <w:jc w:val="left"/>
        <w:rPr>
          <w:rFonts w:eastAsiaTheme="majorEastAsia" w:cstheme="majorBidi"/>
          <w:color w:val="061F57" w:themeColor="text2" w:themeShade="BF"/>
          <w:kern w:val="28"/>
          <w:sz w:val="52"/>
          <w:szCs w:val="32"/>
          <w:lang w:val="ru-RU"/>
        </w:rPr>
      </w:pPr>
      <w:r>
        <w:br w:type="page"/>
      </w:r>
    </w:p>
    <w:p w14:paraId="5527F38A" w14:textId="4B05E08C" w:rsidR="004E20ED" w:rsidRDefault="00095758" w:rsidP="004E20ED">
      <w:pPr>
        <w:pStyle w:val="Heading1"/>
      </w:pPr>
      <w:bookmarkStart w:id="5" w:name="_Toc20858062"/>
      <w:bookmarkStart w:id="6" w:name="_Toc20858301"/>
      <w:r>
        <w:lastRenderedPageBreak/>
        <w:t>Introduction</w:t>
      </w:r>
      <w:bookmarkEnd w:id="5"/>
      <w:bookmarkEnd w:id="6"/>
    </w:p>
    <w:p w14:paraId="46AECD85" w14:textId="70020E1A" w:rsidR="00095758" w:rsidRDefault="004864EA" w:rsidP="00095758">
      <w:pPr>
        <w:pStyle w:val="Content"/>
      </w:pPr>
      <w:r>
        <w:rPr>
          <w:noProof/>
        </w:rPr>
        <w:drawing>
          <wp:anchor distT="0" distB="0" distL="114300" distR="114300" simplePos="0" relativeHeight="251618816" behindDoc="0" locked="0" layoutInCell="1" allowOverlap="1" wp14:anchorId="0C8A6097" wp14:editId="4E59B874">
            <wp:simplePos x="0" y="0"/>
            <wp:positionH relativeFrom="margin">
              <wp:posOffset>4680585</wp:posOffset>
            </wp:positionH>
            <wp:positionV relativeFrom="paragraph">
              <wp:posOffset>13970</wp:posOffset>
            </wp:positionV>
            <wp:extent cx="1617980" cy="5734050"/>
            <wp:effectExtent l="0" t="0" r="1270" b="0"/>
            <wp:wrapThrough wrapText="bothSides">
              <wp:wrapPolygon edited="0">
                <wp:start x="0" y="0"/>
                <wp:lineTo x="0" y="21528"/>
                <wp:lineTo x="21363" y="21528"/>
                <wp:lineTo x="21363"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2500"/>
                    <a:stretch/>
                  </pic:blipFill>
                  <pic:spPr bwMode="auto">
                    <a:xfrm>
                      <a:off x="0" y="0"/>
                      <a:ext cx="1617980" cy="573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758" w:rsidRPr="00095758">
        <w:rPr>
          <w:b/>
          <w:bCs/>
        </w:rPr>
        <w:t>GS CurveTools</w:t>
      </w:r>
      <w:r w:rsidR="00095758">
        <w:t xml:space="preserve"> is a powerful tool to</w:t>
      </w:r>
      <w:r w:rsidR="000E6D04">
        <w:t xml:space="preserve"> used</w:t>
      </w:r>
      <w:r w:rsidR="00095758">
        <w:t xml:space="preserve"> create and manipulate geometry cards and tubes (</w:t>
      </w:r>
      <w:r w:rsidR="00095758" w:rsidRPr="00095758">
        <w:rPr>
          <w:b/>
          <w:bCs/>
        </w:rPr>
        <w:t>Curve Cards</w:t>
      </w:r>
      <w:r w:rsidR="00095758">
        <w:t xml:space="preserve"> and </w:t>
      </w:r>
      <w:r w:rsidR="00095758" w:rsidRPr="00095758">
        <w:rPr>
          <w:b/>
          <w:bCs/>
        </w:rPr>
        <w:t>Curve Tubes</w:t>
      </w:r>
      <w:r w:rsidR="00095758">
        <w:t xml:space="preserve">). </w:t>
      </w:r>
      <w:r w:rsidR="00095758">
        <w:rPr>
          <w:b/>
          <w:bCs/>
        </w:rPr>
        <w:t>GS CurveTools</w:t>
      </w:r>
      <w:r w:rsidR="00095758">
        <w:t xml:space="preserve"> can be used in numerous workflows, from </w:t>
      </w:r>
      <w:r w:rsidR="00095758" w:rsidRPr="00095758">
        <w:rPr>
          <w:b/>
          <w:bCs/>
        </w:rPr>
        <w:t>hair card</w:t>
      </w:r>
      <w:r w:rsidR="00095758">
        <w:t xml:space="preserve"> creation, to creation of complex procedural braided cables and </w:t>
      </w:r>
      <w:r>
        <w:t xml:space="preserve">much </w:t>
      </w:r>
      <w:r w:rsidR="00095758">
        <w:t>more.</w:t>
      </w:r>
    </w:p>
    <w:p w14:paraId="3A409261" w14:textId="343FAE19" w:rsidR="004864EA" w:rsidRDefault="004864EA" w:rsidP="00095758">
      <w:pPr>
        <w:pStyle w:val="Content"/>
      </w:pPr>
      <w:r>
        <w:t xml:space="preserve">The main power of this </w:t>
      </w:r>
      <w:r>
        <w:rPr>
          <w:b/>
          <w:bCs/>
        </w:rPr>
        <w:t>GS CurveTools</w:t>
      </w:r>
      <w:r>
        <w:t xml:space="preserve"> is its ability to quickly create complex network of nodes, tailored for fast manipulation of geometry in a smooth and natural way.</w:t>
      </w:r>
      <w:r w:rsidRPr="004864EA">
        <w:rPr>
          <w:noProof/>
        </w:rPr>
        <w:t xml:space="preserve"> </w:t>
      </w:r>
    </w:p>
    <w:p w14:paraId="0514B98B" w14:textId="2A70C857" w:rsidR="004864EA" w:rsidRDefault="004864EA" w:rsidP="00095758">
      <w:pPr>
        <w:pStyle w:val="Content"/>
      </w:pPr>
      <w:r>
        <w:t xml:space="preserve">One of the main focuses of </w:t>
      </w:r>
      <w:r>
        <w:rPr>
          <w:b/>
          <w:bCs/>
        </w:rPr>
        <w:t>GS CurveTools</w:t>
      </w:r>
      <w:r>
        <w:t xml:space="preserve"> is Hair Cards workflow. Almost every game out there uses some form of hair cards to create complex and beautiful hair styles for its main characters. To be able to quickly create new hair cards, convert curves to hair cards and quickly change its parameters is very important part of </w:t>
      </w:r>
      <w:r w:rsidRPr="004864EA">
        <w:rPr>
          <w:b/>
          <w:bCs/>
        </w:rPr>
        <w:t>GS CurveTools</w:t>
      </w:r>
      <w:r>
        <w:t xml:space="preserve"> workflow.</w:t>
      </w:r>
    </w:p>
    <w:p w14:paraId="68E08730" w14:textId="3E4D3DA5" w:rsidR="004864EA" w:rsidRDefault="004864EA" w:rsidP="00095758">
      <w:pPr>
        <w:pStyle w:val="Content"/>
        <w:rPr>
          <w:b/>
          <w:bCs/>
        </w:rPr>
      </w:pPr>
      <w:r>
        <w:t xml:space="preserve">Main Features of </w:t>
      </w:r>
      <w:r w:rsidRPr="004864EA">
        <w:rPr>
          <w:b/>
          <w:bCs/>
        </w:rPr>
        <w:t>GS CurveTools</w:t>
      </w:r>
      <w:r>
        <w:rPr>
          <w:b/>
          <w:bCs/>
        </w:rPr>
        <w:t>:</w:t>
      </w:r>
    </w:p>
    <w:p w14:paraId="3442BF2E" w14:textId="77777777" w:rsidR="004864EA" w:rsidRDefault="004864EA" w:rsidP="00095758">
      <w:pPr>
        <w:pStyle w:val="Content"/>
        <w:rPr>
          <w:b/>
          <w:bCs/>
        </w:rPr>
      </w:pPr>
    </w:p>
    <w:p w14:paraId="19432472" w14:textId="0BBB7E7C" w:rsidR="004864EA" w:rsidRPr="004864EA" w:rsidRDefault="004864EA" w:rsidP="00BA59FC">
      <w:pPr>
        <w:pStyle w:val="Content"/>
        <w:numPr>
          <w:ilvl w:val="0"/>
          <w:numId w:val="3"/>
        </w:numPr>
      </w:pPr>
      <w:r>
        <w:t xml:space="preserve">Fast </w:t>
      </w:r>
      <w:r w:rsidRPr="004864EA">
        <w:rPr>
          <w:b/>
          <w:bCs/>
        </w:rPr>
        <w:t>creation</w:t>
      </w:r>
      <w:r>
        <w:t xml:space="preserve"> of </w:t>
      </w:r>
      <w:r w:rsidRPr="004864EA">
        <w:t>procedural geometry cards and tubes</w:t>
      </w:r>
    </w:p>
    <w:p w14:paraId="32F00DC6" w14:textId="3C21FD77" w:rsidR="004864EA" w:rsidRPr="004864EA" w:rsidRDefault="004864EA" w:rsidP="00BA59FC">
      <w:pPr>
        <w:pStyle w:val="Content"/>
        <w:numPr>
          <w:ilvl w:val="0"/>
          <w:numId w:val="3"/>
        </w:numPr>
      </w:pPr>
      <w:r w:rsidRPr="004864EA">
        <w:rPr>
          <w:b/>
          <w:bCs/>
        </w:rPr>
        <w:t>Conversion</w:t>
      </w:r>
      <w:r w:rsidRPr="004864EA">
        <w:t xml:space="preserve"> of already existing curve</w:t>
      </w:r>
      <w:r w:rsidR="00F80FE5">
        <w:t>s</w:t>
      </w:r>
      <w:r w:rsidRPr="004864EA">
        <w:t xml:space="preserve"> to curve cards/tubes</w:t>
      </w:r>
    </w:p>
    <w:p w14:paraId="336AAE11" w14:textId="4E63DFFC" w:rsidR="004864EA" w:rsidRPr="004864EA" w:rsidRDefault="004864EA" w:rsidP="00BA59FC">
      <w:pPr>
        <w:pStyle w:val="Content"/>
        <w:numPr>
          <w:ilvl w:val="0"/>
          <w:numId w:val="3"/>
        </w:numPr>
        <w:rPr>
          <w:b/>
          <w:bCs/>
        </w:rPr>
      </w:pPr>
      <w:r>
        <w:t xml:space="preserve">Ability to quickly </w:t>
      </w:r>
      <w:r w:rsidRPr="004864EA">
        <w:rPr>
          <w:b/>
          <w:bCs/>
        </w:rPr>
        <w:t>populate empty spaces</w:t>
      </w:r>
      <w:r>
        <w:t xml:space="preserve"> between curves with new curve cards/tubes</w:t>
      </w:r>
    </w:p>
    <w:p w14:paraId="68949525" w14:textId="2C68CF09" w:rsidR="004864EA" w:rsidRPr="004864EA" w:rsidRDefault="004864EA" w:rsidP="00BA59FC">
      <w:pPr>
        <w:pStyle w:val="Content"/>
        <w:numPr>
          <w:ilvl w:val="0"/>
          <w:numId w:val="3"/>
        </w:numPr>
        <w:rPr>
          <w:b/>
          <w:bCs/>
        </w:rPr>
      </w:pPr>
      <w:r>
        <w:t xml:space="preserve">Intuitive and </w:t>
      </w:r>
      <w:r w:rsidRPr="004864EA">
        <w:rPr>
          <w:b/>
          <w:bCs/>
        </w:rPr>
        <w:t>fast controls</w:t>
      </w:r>
      <w:r>
        <w:t xml:space="preserve"> for created curves</w:t>
      </w:r>
    </w:p>
    <w:p w14:paraId="4BDB4B6F" w14:textId="19D56D4A" w:rsidR="004864EA" w:rsidRPr="00F80FE5" w:rsidRDefault="00F80FE5" w:rsidP="00BA59FC">
      <w:pPr>
        <w:pStyle w:val="Content"/>
        <w:numPr>
          <w:ilvl w:val="0"/>
          <w:numId w:val="3"/>
        </w:numPr>
        <w:rPr>
          <w:b/>
          <w:bCs/>
        </w:rPr>
      </w:pPr>
      <w:r>
        <w:t xml:space="preserve">Powerful </w:t>
      </w:r>
      <w:r w:rsidRPr="00F80FE5">
        <w:rPr>
          <w:b/>
          <w:bCs/>
        </w:rPr>
        <w:t>layer</w:t>
      </w:r>
      <w:r>
        <w:t xml:space="preserve"> </w:t>
      </w:r>
      <w:r w:rsidRPr="00F80FE5">
        <w:rPr>
          <w:b/>
          <w:bCs/>
        </w:rPr>
        <w:t>system</w:t>
      </w:r>
      <w:r>
        <w:t xml:space="preserve"> for create curves/tubes</w:t>
      </w:r>
    </w:p>
    <w:p w14:paraId="2B800A50" w14:textId="77777777" w:rsidR="00F80FE5" w:rsidRPr="00F80FE5" w:rsidRDefault="00F80FE5" w:rsidP="00BA59FC">
      <w:pPr>
        <w:pStyle w:val="Content"/>
        <w:numPr>
          <w:ilvl w:val="0"/>
          <w:numId w:val="3"/>
        </w:numPr>
        <w:rPr>
          <w:b/>
          <w:bCs/>
        </w:rPr>
      </w:pPr>
      <w:r w:rsidRPr="00F80FE5">
        <w:rPr>
          <w:b/>
          <w:bCs/>
        </w:rPr>
        <w:t>Fast selection</w:t>
      </w:r>
      <w:r>
        <w:t xml:space="preserve"> and </w:t>
      </w:r>
      <w:r w:rsidRPr="00F80FE5">
        <w:rPr>
          <w:b/>
          <w:bCs/>
        </w:rPr>
        <w:t>grouping</w:t>
      </w:r>
      <w:r>
        <w:t xml:space="preserve"> of curves</w:t>
      </w:r>
    </w:p>
    <w:p w14:paraId="67EED7E2" w14:textId="77777777" w:rsidR="00F80FE5" w:rsidRPr="00F80FE5" w:rsidRDefault="00F80FE5" w:rsidP="00BA59FC">
      <w:pPr>
        <w:pStyle w:val="Content"/>
        <w:numPr>
          <w:ilvl w:val="0"/>
          <w:numId w:val="3"/>
        </w:numPr>
        <w:rPr>
          <w:b/>
          <w:bCs/>
        </w:rPr>
      </w:pPr>
      <w:r w:rsidRPr="00F80FE5">
        <w:rPr>
          <w:b/>
          <w:bCs/>
        </w:rPr>
        <w:t>Transfer of attributes</w:t>
      </w:r>
      <w:r>
        <w:t xml:space="preserve"> and </w:t>
      </w:r>
      <w:r w:rsidRPr="00F80FE5">
        <w:rPr>
          <w:b/>
          <w:bCs/>
        </w:rPr>
        <w:t>UVs</w:t>
      </w:r>
      <w:r>
        <w:t xml:space="preserve"> between curve cards</w:t>
      </w:r>
    </w:p>
    <w:p w14:paraId="2BCE7C3C" w14:textId="72D2E065" w:rsidR="00F80FE5" w:rsidRPr="00333521" w:rsidRDefault="00F80FE5" w:rsidP="00BA59FC">
      <w:pPr>
        <w:pStyle w:val="Content"/>
        <w:numPr>
          <w:ilvl w:val="0"/>
          <w:numId w:val="3"/>
        </w:numPr>
        <w:rPr>
          <w:b/>
          <w:bCs/>
        </w:rPr>
      </w:pPr>
      <w:r>
        <w:t xml:space="preserve">Interactive </w:t>
      </w:r>
      <w:r w:rsidRPr="00F80FE5">
        <w:rPr>
          <w:b/>
          <w:bCs/>
        </w:rPr>
        <w:t>rebuild</w:t>
      </w:r>
      <w:r>
        <w:t xml:space="preserve"> of existing curves for additional complexity or vice versa, to simplify control.</w:t>
      </w:r>
    </w:p>
    <w:p w14:paraId="1EF780CC" w14:textId="10F1E1D9" w:rsidR="00333521" w:rsidRPr="00FD2B69" w:rsidRDefault="00333521" w:rsidP="00BA59FC">
      <w:pPr>
        <w:pStyle w:val="Content"/>
        <w:numPr>
          <w:ilvl w:val="0"/>
          <w:numId w:val="3"/>
        </w:numPr>
        <w:rPr>
          <w:b/>
          <w:bCs/>
        </w:rPr>
      </w:pPr>
      <w:r w:rsidRPr="00333521">
        <w:rPr>
          <w:b/>
          <w:bCs/>
        </w:rPr>
        <w:t>Duplicate</w:t>
      </w:r>
      <w:r>
        <w:t xml:space="preserve"> entire network of curves with one button</w:t>
      </w:r>
    </w:p>
    <w:p w14:paraId="2A71F349" w14:textId="6219C67F" w:rsidR="00FD2B69" w:rsidRPr="00FD2B69" w:rsidRDefault="00FD2B69" w:rsidP="00BA59FC">
      <w:pPr>
        <w:pStyle w:val="Content"/>
        <w:numPr>
          <w:ilvl w:val="0"/>
          <w:numId w:val="3"/>
        </w:numPr>
        <w:rPr>
          <w:b/>
          <w:bCs/>
        </w:rPr>
      </w:pPr>
      <w:r>
        <w:rPr>
          <w:b/>
          <w:bCs/>
        </w:rPr>
        <w:t>Randomize</w:t>
      </w:r>
      <w:r>
        <w:t xml:space="preserve"> create curves to add realism</w:t>
      </w:r>
    </w:p>
    <w:p w14:paraId="11E0DA65" w14:textId="75CE1409" w:rsidR="00FD2B69" w:rsidRPr="00FD2B69" w:rsidRDefault="00FD2B69" w:rsidP="00BA59FC">
      <w:pPr>
        <w:pStyle w:val="Content"/>
        <w:numPr>
          <w:ilvl w:val="0"/>
          <w:numId w:val="3"/>
        </w:numPr>
        <w:rPr>
          <w:b/>
          <w:bCs/>
        </w:rPr>
      </w:pPr>
      <w:r>
        <w:rPr>
          <w:b/>
          <w:bCs/>
        </w:rPr>
        <w:t>Smooth/Extend/Reduce</w:t>
      </w:r>
      <w:r>
        <w:t xml:space="preserve"> created curves</w:t>
      </w:r>
    </w:p>
    <w:p w14:paraId="7DE3A14A" w14:textId="70C749AC" w:rsidR="00FD2B69" w:rsidRPr="00FD2B69" w:rsidRDefault="00FD2B69" w:rsidP="00BA59FC">
      <w:pPr>
        <w:pStyle w:val="Content"/>
        <w:numPr>
          <w:ilvl w:val="0"/>
          <w:numId w:val="3"/>
        </w:numPr>
        <w:rPr>
          <w:b/>
          <w:bCs/>
        </w:rPr>
      </w:pPr>
      <w:r w:rsidRPr="00FD2B69">
        <w:t>Control</w:t>
      </w:r>
      <w:r>
        <w:rPr>
          <w:b/>
          <w:bCs/>
        </w:rPr>
        <w:t xml:space="preserve"> </w:t>
      </w:r>
      <w:r>
        <w:t xml:space="preserve">multiple curves with </w:t>
      </w:r>
      <w:r>
        <w:rPr>
          <w:b/>
          <w:bCs/>
        </w:rPr>
        <w:t xml:space="preserve">Control Curve </w:t>
      </w:r>
      <w:r>
        <w:t>deformer</w:t>
      </w:r>
    </w:p>
    <w:p w14:paraId="286232D0" w14:textId="5EEF88D5" w:rsidR="00FD2B69" w:rsidRPr="00A26430" w:rsidRDefault="00FD2B69" w:rsidP="00BA59FC">
      <w:pPr>
        <w:pStyle w:val="Content"/>
        <w:numPr>
          <w:ilvl w:val="0"/>
          <w:numId w:val="3"/>
        </w:numPr>
        <w:rPr>
          <w:b/>
          <w:bCs/>
        </w:rPr>
      </w:pPr>
      <w:r w:rsidRPr="00FD2B69">
        <w:rPr>
          <w:b/>
          <w:bCs/>
        </w:rPr>
        <w:t>Custom window</w:t>
      </w:r>
      <w:r>
        <w:t xml:space="preserve"> for all curve controls</w:t>
      </w:r>
    </w:p>
    <w:p w14:paraId="26612E45" w14:textId="7938CD34" w:rsidR="00A26430" w:rsidRDefault="00A26430">
      <w:pPr>
        <w:spacing w:after="200"/>
        <w:jc w:val="left"/>
        <w:rPr>
          <w:bCs/>
        </w:rPr>
      </w:pPr>
      <w:r>
        <w:rPr>
          <w:b w:val="0"/>
          <w:bCs/>
        </w:rPr>
        <w:br w:type="page"/>
      </w:r>
    </w:p>
    <w:p w14:paraId="13253051" w14:textId="693006B5" w:rsidR="00A26430" w:rsidRDefault="0063213D" w:rsidP="0063213D">
      <w:pPr>
        <w:pStyle w:val="Heading1"/>
      </w:pPr>
      <w:bookmarkStart w:id="7" w:name="_Toc20858063"/>
      <w:bookmarkStart w:id="8" w:name="_Toc20858302"/>
      <w:r>
        <w:lastRenderedPageBreak/>
        <w:t>Installation</w:t>
      </w:r>
      <w:bookmarkEnd w:id="7"/>
      <w:bookmarkEnd w:id="8"/>
    </w:p>
    <w:p w14:paraId="312EDBC4" w14:textId="77777777" w:rsidR="0063213D" w:rsidRPr="001F6E42" w:rsidRDefault="0063213D" w:rsidP="00BA59FC">
      <w:pPr>
        <w:pStyle w:val="Content"/>
        <w:numPr>
          <w:ilvl w:val="0"/>
          <w:numId w:val="1"/>
        </w:numPr>
        <w:jc w:val="left"/>
      </w:pPr>
      <w:r w:rsidRPr="001F6E42">
        <w:rPr>
          <w:strike/>
        </w:rPr>
        <w:t>Pay for WinRAR</w:t>
      </w:r>
    </w:p>
    <w:p w14:paraId="6DB1B2AC" w14:textId="5505C23A" w:rsidR="0063213D" w:rsidRDefault="004465FB" w:rsidP="00BA59FC">
      <w:pPr>
        <w:pStyle w:val="Content"/>
        <w:numPr>
          <w:ilvl w:val="0"/>
          <w:numId w:val="1"/>
        </w:numPr>
        <w:jc w:val="left"/>
      </w:pPr>
      <w:r>
        <w:rPr>
          <w:b/>
          <w:bCs/>
          <w:noProof/>
        </w:rPr>
        <mc:AlternateContent>
          <mc:Choice Requires="wps">
            <w:drawing>
              <wp:anchor distT="0" distB="0" distL="114300" distR="114300" simplePos="0" relativeHeight="251621888" behindDoc="0" locked="0" layoutInCell="1" allowOverlap="1" wp14:anchorId="02F97E8B" wp14:editId="3A76CF61">
                <wp:simplePos x="0" y="0"/>
                <wp:positionH relativeFrom="column">
                  <wp:posOffset>3191510</wp:posOffset>
                </wp:positionH>
                <wp:positionV relativeFrom="paragraph">
                  <wp:posOffset>662305</wp:posOffset>
                </wp:positionV>
                <wp:extent cx="908937" cy="917515"/>
                <wp:effectExtent l="38100" t="38100" r="100965" b="92710"/>
                <wp:wrapNone/>
                <wp:docPr id="161" name="Straight Arrow Connector 161"/>
                <wp:cNvGraphicFramePr/>
                <a:graphic xmlns:a="http://schemas.openxmlformats.org/drawingml/2006/main">
                  <a:graphicData uri="http://schemas.microsoft.com/office/word/2010/wordprocessingShape">
                    <wps:wsp>
                      <wps:cNvCnPr/>
                      <wps:spPr>
                        <a:xfrm flipH="1" flipV="1">
                          <a:off x="0" y="0"/>
                          <a:ext cx="908937" cy="917515"/>
                        </a:xfrm>
                        <a:prstGeom prst="straightConnector1">
                          <a:avLst/>
                        </a:prstGeom>
                        <a:ln w="28575">
                          <a:solidFill>
                            <a:schemeClr val="tx1"/>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134516" id="_x0000_t32" coordsize="21600,21600" o:spt="32" o:oned="t" path="m,l21600,21600e" filled="f">
                <v:path arrowok="t" fillok="f" o:connecttype="none"/>
                <o:lock v:ext="edit" shapetype="t"/>
              </v:shapetype>
              <v:shape id="Straight Arrow Connector 161" o:spid="_x0000_s1026" type="#_x0000_t32" style="position:absolute;margin-left:251.3pt;margin-top:52.15pt;width:71.55pt;height:72.25pt;flip:x 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" strokecolor="#0f0d29 [3213]" strokeweight="2.25pt">
                <v:stroke endarrow="block"/>
                <v:shadow on="t" color="black" opacity="26214f" origin="-.5,-.5" offset=".74836mm,.74836mm"/>
              </v:shape>
            </w:pict>
          </mc:Fallback>
        </mc:AlternateContent>
      </w:r>
      <w:r w:rsidR="00F94895">
        <w:rPr>
          <w:b/>
          <w:bCs/>
          <w:noProof/>
        </w:rPr>
        <mc:AlternateContent>
          <mc:Choice Requires="wps">
            <w:drawing>
              <wp:anchor distT="0" distB="0" distL="114300" distR="114300" simplePos="0" relativeHeight="251622912" behindDoc="0" locked="0" layoutInCell="1" allowOverlap="1" wp14:anchorId="3065EF1B" wp14:editId="6F8A928F">
                <wp:simplePos x="0" y="0"/>
                <wp:positionH relativeFrom="column">
                  <wp:posOffset>2145030</wp:posOffset>
                </wp:positionH>
                <wp:positionV relativeFrom="paragraph">
                  <wp:posOffset>927734</wp:posOffset>
                </wp:positionV>
                <wp:extent cx="292735" cy="1647825"/>
                <wp:effectExtent l="19050" t="38100" r="69215" b="123825"/>
                <wp:wrapNone/>
                <wp:docPr id="163" name="Right Brace 163"/>
                <wp:cNvGraphicFramePr/>
                <a:graphic xmlns:a="http://schemas.openxmlformats.org/drawingml/2006/main">
                  <a:graphicData uri="http://schemas.microsoft.com/office/word/2010/wordprocessingShape">
                    <wps:wsp>
                      <wps:cNvSpPr/>
                      <wps:spPr>
                        <a:xfrm>
                          <a:off x="0" y="0"/>
                          <a:ext cx="292735" cy="1647825"/>
                        </a:xfrm>
                        <a:prstGeom prst="rightBrac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B7F5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3" o:spid="_x0000_s1026" type="#_x0000_t88" style="position:absolute;margin-left:168.9pt;margin-top:73.05pt;width:23.05pt;height:129.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" adj="320" strokecolor="#0f0d29 [3213]" strokeweight="1.5pt">
                <v:shadow on="t" color="black" opacity="26214f" origin="-.5,-.5" offset=".74836mm,.74836mm"/>
              </v:shape>
            </w:pict>
          </mc:Fallback>
        </mc:AlternateContent>
      </w:r>
      <w:r w:rsidR="0063213D" w:rsidRPr="00224C82">
        <w:rPr>
          <w:b/>
          <w:bCs/>
        </w:rPr>
        <w:t>Unpack</w:t>
      </w:r>
      <w:r w:rsidR="0063213D">
        <w:t xml:space="preserve"> </w:t>
      </w:r>
      <w:r>
        <w:t xml:space="preserve">and copy </w:t>
      </w:r>
      <w:proofErr w:type="spellStart"/>
      <w:r>
        <w:t>gs_curvetools</w:t>
      </w:r>
      <w:proofErr w:type="spellEnd"/>
      <w:r>
        <w:t xml:space="preserve"> folder</w:t>
      </w:r>
      <w:r w:rsidR="0063213D">
        <w:t xml:space="preserve"> to Documents/Maya/{</w:t>
      </w:r>
      <w:proofErr w:type="spellStart"/>
      <w:r w:rsidR="0063213D">
        <w:t>Maya_Version</w:t>
      </w:r>
      <w:proofErr w:type="spellEnd"/>
      <w:r w:rsidR="0063213D">
        <w:t>}/scripts/</w:t>
      </w:r>
      <w:r w:rsidR="0063213D">
        <w:rPr>
          <w:noProof/>
        </w:rPr>
        <w:t xml:space="preserve"> </w:t>
      </w:r>
      <w:r w:rsidR="0063213D">
        <w:rPr>
          <w:noProof/>
        </w:rPr>
        <w:drawing>
          <wp:inline distT="0" distB="0" distL="0" distR="0" wp14:anchorId="7AB8B69A" wp14:editId="204EC299">
            <wp:extent cx="3189211" cy="2400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4146" cy="2411541"/>
                    </a:xfrm>
                    <a:prstGeom prst="rect">
                      <a:avLst/>
                    </a:prstGeom>
                  </pic:spPr>
                </pic:pic>
              </a:graphicData>
            </a:graphic>
          </wp:inline>
        </w:drawing>
      </w:r>
    </w:p>
    <w:p w14:paraId="55205A8B" w14:textId="77777777" w:rsidR="0063213D" w:rsidRPr="00994B03" w:rsidRDefault="0063213D" w:rsidP="00BA59FC">
      <w:pPr>
        <w:pStyle w:val="Content"/>
        <w:numPr>
          <w:ilvl w:val="0"/>
          <w:numId w:val="1"/>
        </w:numPr>
      </w:pPr>
      <w:r w:rsidRPr="00994B03">
        <w:t xml:space="preserve">Run </w:t>
      </w:r>
      <w:r w:rsidRPr="00994B03">
        <w:rPr>
          <w:b/>
          <w:bCs/>
        </w:rPr>
        <w:t>Maya</w:t>
      </w:r>
    </w:p>
    <w:p w14:paraId="553E77DD" w14:textId="77777777" w:rsidR="0063213D" w:rsidRDefault="0063213D" w:rsidP="00BA59FC">
      <w:pPr>
        <w:pStyle w:val="Content"/>
        <w:numPr>
          <w:ilvl w:val="0"/>
          <w:numId w:val="1"/>
        </w:numPr>
      </w:pPr>
      <w:r>
        <w:rPr>
          <w:noProof/>
        </w:rPr>
        <w:drawing>
          <wp:anchor distT="0" distB="0" distL="114300" distR="114300" simplePos="0" relativeHeight="251619840" behindDoc="0" locked="0" layoutInCell="1" allowOverlap="1" wp14:anchorId="548DB8EE" wp14:editId="088C2B8C">
            <wp:simplePos x="0" y="0"/>
            <wp:positionH relativeFrom="page">
              <wp:posOffset>4857750</wp:posOffset>
            </wp:positionH>
            <wp:positionV relativeFrom="paragraph">
              <wp:posOffset>55245</wp:posOffset>
            </wp:positionV>
            <wp:extent cx="2320290" cy="225425"/>
            <wp:effectExtent l="38100" t="38100" r="60960" b="98425"/>
            <wp:wrapThrough wrapText="bothSides">
              <wp:wrapPolygon edited="0">
                <wp:start x="0" y="-3651"/>
                <wp:lineTo x="-355" y="-1825"/>
                <wp:lineTo x="-355" y="21904"/>
                <wp:lineTo x="-177" y="29206"/>
                <wp:lineTo x="21990" y="29206"/>
                <wp:lineTo x="21813" y="0"/>
                <wp:lineTo x="21813" y="-3651"/>
                <wp:lineTo x="0" y="-3651"/>
              </wp:wrapPolygon>
            </wp:wrapThrough>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2320290" cy="2254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In </w:t>
      </w:r>
      <w:r w:rsidRPr="00224C82">
        <w:rPr>
          <w:b/>
          <w:bCs/>
        </w:rPr>
        <w:t>MEL script field</w:t>
      </w:r>
      <w:r>
        <w:t xml:space="preserve"> copy and paste this command:</w:t>
      </w:r>
    </w:p>
    <w:p w14:paraId="58892C4E" w14:textId="1098EFFC" w:rsidR="0063213D" w:rsidRPr="00224C82" w:rsidRDefault="0063213D" w:rsidP="0063213D">
      <w:pPr>
        <w:pStyle w:val="Content"/>
        <w:ind w:left="1440"/>
        <w:rPr>
          <w:i/>
          <w:iCs/>
          <w:noProof/>
        </w:rPr>
      </w:pPr>
      <w:r w:rsidRPr="00224C82">
        <w:rPr>
          <w:i/>
          <w:iCs/>
        </w:rPr>
        <w:t>source "</w:t>
      </w:r>
      <w:proofErr w:type="spellStart"/>
      <w:r w:rsidRPr="00224C82">
        <w:rPr>
          <w:i/>
          <w:iCs/>
        </w:rPr>
        <w:t>gs_</w:t>
      </w:r>
      <w:r>
        <w:rPr>
          <w:i/>
          <w:iCs/>
        </w:rPr>
        <w:t>curvetools</w:t>
      </w:r>
      <w:proofErr w:type="spellEnd"/>
      <w:r w:rsidRPr="00224C82">
        <w:rPr>
          <w:i/>
          <w:iCs/>
        </w:rPr>
        <w:t>/</w:t>
      </w:r>
      <w:proofErr w:type="spellStart"/>
      <w:r w:rsidRPr="00224C82">
        <w:rPr>
          <w:i/>
          <w:iCs/>
        </w:rPr>
        <w:t>gs_</w:t>
      </w:r>
      <w:r>
        <w:rPr>
          <w:i/>
          <w:iCs/>
        </w:rPr>
        <w:t>curvetools</w:t>
      </w:r>
      <w:r w:rsidRPr="00224C82">
        <w:rPr>
          <w:i/>
          <w:iCs/>
        </w:rPr>
        <w:t>_init.mel</w:t>
      </w:r>
      <w:proofErr w:type="spellEnd"/>
      <w:r w:rsidRPr="00224C82">
        <w:rPr>
          <w:i/>
          <w:iCs/>
        </w:rPr>
        <w:t>";</w:t>
      </w:r>
      <w:r w:rsidRPr="00224C82">
        <w:rPr>
          <w:i/>
          <w:iCs/>
          <w:noProof/>
        </w:rPr>
        <w:t xml:space="preserve"> </w:t>
      </w:r>
    </w:p>
    <w:p w14:paraId="21759011" w14:textId="77777777" w:rsidR="0063213D" w:rsidRDefault="0063213D" w:rsidP="00BA59FC">
      <w:pPr>
        <w:pStyle w:val="Content"/>
        <w:numPr>
          <w:ilvl w:val="0"/>
          <w:numId w:val="1"/>
        </w:numPr>
      </w:pPr>
      <w:r>
        <w:t>Click Enter</w:t>
      </w:r>
    </w:p>
    <w:p w14:paraId="3624ACF3" w14:textId="77777777" w:rsidR="0063213D" w:rsidRDefault="0063213D" w:rsidP="0063213D">
      <w:pPr>
        <w:pStyle w:val="Content"/>
        <w:rPr>
          <w:b/>
          <w:bCs/>
        </w:rPr>
      </w:pPr>
    </w:p>
    <w:p w14:paraId="380BB8C6" w14:textId="77777777" w:rsidR="0063213D" w:rsidRDefault="0063213D" w:rsidP="0063213D">
      <w:pPr>
        <w:pStyle w:val="Content"/>
      </w:pPr>
      <w:r w:rsidRPr="00A01F45">
        <w:rPr>
          <w:b/>
          <w:bCs/>
          <w:noProof/>
        </w:rPr>
        <w:drawing>
          <wp:anchor distT="0" distB="0" distL="114300" distR="114300" simplePos="0" relativeHeight="251620864" behindDoc="0" locked="0" layoutInCell="1" allowOverlap="1" wp14:anchorId="7F02BE63" wp14:editId="046F43AC">
            <wp:simplePos x="0" y="0"/>
            <wp:positionH relativeFrom="margin">
              <wp:posOffset>4459605</wp:posOffset>
            </wp:positionH>
            <wp:positionV relativeFrom="paragraph">
              <wp:posOffset>46355</wp:posOffset>
            </wp:positionV>
            <wp:extent cx="1955800" cy="629920"/>
            <wp:effectExtent l="38100" t="38100" r="101600" b="93980"/>
            <wp:wrapThrough wrapText="bothSides">
              <wp:wrapPolygon edited="0">
                <wp:start x="0" y="-1306"/>
                <wp:lineTo x="-421" y="-653"/>
                <wp:lineTo x="-421" y="20250"/>
                <wp:lineTo x="-210" y="24169"/>
                <wp:lineTo x="22091" y="24169"/>
                <wp:lineTo x="22512" y="20250"/>
                <wp:lineTo x="22512" y="9798"/>
                <wp:lineTo x="21881" y="0"/>
                <wp:lineTo x="21881" y="-1306"/>
                <wp:lineTo x="0" y="-1306"/>
              </wp:wrapPolygon>
            </wp:wrapThrough>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5800" cy="6299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01F45">
        <w:rPr>
          <w:b/>
          <w:bCs/>
        </w:rPr>
        <w:t>GS</w:t>
      </w:r>
      <w:r>
        <w:t xml:space="preserve"> tab appeared on Shelf</w:t>
      </w:r>
      <w:r>
        <w:rPr>
          <w:noProof/>
        </w:rPr>
        <w:t>.</w:t>
      </w:r>
    </w:p>
    <w:p w14:paraId="34BC5D3F" w14:textId="4230A755" w:rsidR="0063213D" w:rsidRDefault="0063213D" w:rsidP="0063213D">
      <w:pPr>
        <w:pStyle w:val="Content"/>
      </w:pPr>
      <w:r>
        <w:rPr>
          <w:b/>
          <w:bCs/>
        </w:rPr>
        <w:t>CT</w:t>
      </w:r>
      <w:r w:rsidRPr="00224C82">
        <w:rPr>
          <w:b/>
          <w:bCs/>
        </w:rPr>
        <w:t xml:space="preserve"> UI</w:t>
      </w:r>
      <w:r>
        <w:t xml:space="preserve"> button will open/close GS CurveTools UI.</w:t>
      </w:r>
    </w:p>
    <w:p w14:paraId="39520125" w14:textId="51BF1C91" w:rsidR="0063213D" w:rsidRDefault="0063213D" w:rsidP="0063213D">
      <w:pPr>
        <w:pStyle w:val="Content"/>
      </w:pPr>
      <w:r>
        <w:rPr>
          <w:b/>
          <w:bCs/>
        </w:rPr>
        <w:t xml:space="preserve">CT </w:t>
      </w:r>
      <w:r w:rsidRPr="00224C82">
        <w:rPr>
          <w:b/>
          <w:bCs/>
        </w:rPr>
        <w:t>Reset</w:t>
      </w:r>
      <w:r>
        <w:t xml:space="preserve"> will reset GS CurveTools to its default settings.</w:t>
      </w:r>
    </w:p>
    <w:p w14:paraId="1A02B851" w14:textId="0FF99CD5" w:rsidR="0063213D" w:rsidRDefault="0063213D" w:rsidP="0063213D">
      <w:pPr>
        <w:pStyle w:val="Content"/>
      </w:pPr>
      <w:r>
        <w:rPr>
          <w:b/>
          <w:bCs/>
        </w:rPr>
        <w:t xml:space="preserve">CT </w:t>
      </w:r>
      <w:r w:rsidRPr="00224C82">
        <w:rPr>
          <w:b/>
          <w:bCs/>
        </w:rPr>
        <w:t>Del</w:t>
      </w:r>
      <w:r>
        <w:t xml:space="preserve"> will delete GS CurveTools UI and stop any background scripts.</w:t>
      </w:r>
    </w:p>
    <w:p w14:paraId="7565C707" w14:textId="77777777" w:rsidR="0063213D" w:rsidRDefault="0063213D" w:rsidP="0063213D">
      <w:pPr>
        <w:pStyle w:val="Content"/>
      </w:pPr>
    </w:p>
    <w:p w14:paraId="5C913BF2" w14:textId="2B3A6B20" w:rsidR="0063213D" w:rsidRDefault="0063213D" w:rsidP="0063213D">
      <w:pPr>
        <w:pStyle w:val="Content"/>
      </w:pPr>
      <w:r>
        <w:t xml:space="preserve">You can use </w:t>
      </w:r>
      <w:r w:rsidRPr="00C11E0A">
        <w:rPr>
          <w:b/>
          <w:bCs/>
        </w:rPr>
        <w:t>middle mouse drag</w:t>
      </w:r>
      <w:r>
        <w:t xml:space="preserve"> to drag </w:t>
      </w:r>
      <w:r>
        <w:rPr>
          <w:b/>
          <w:bCs/>
        </w:rPr>
        <w:t xml:space="preserve">CT </w:t>
      </w:r>
      <w:r w:rsidRPr="00557A84">
        <w:rPr>
          <w:b/>
          <w:bCs/>
        </w:rPr>
        <w:t>UI</w:t>
      </w:r>
      <w:r>
        <w:t xml:space="preserve"> button to any tab.</w:t>
      </w:r>
    </w:p>
    <w:p w14:paraId="4AB59C0A" w14:textId="77777777" w:rsidR="0063213D" w:rsidRDefault="0063213D" w:rsidP="0063213D">
      <w:pPr>
        <w:pStyle w:val="Content"/>
      </w:pPr>
    </w:p>
    <w:p w14:paraId="727E3839" w14:textId="6D69BBDA" w:rsidR="0063213D" w:rsidRPr="004864EA" w:rsidRDefault="0063213D" w:rsidP="0063213D">
      <w:pPr>
        <w:pStyle w:val="Content"/>
      </w:pPr>
      <w:r w:rsidRPr="00D40BE1">
        <w:t xml:space="preserve">All the </w:t>
      </w:r>
      <w:r w:rsidRPr="00D40BE1">
        <w:rPr>
          <w:b/>
          <w:bCs/>
        </w:rPr>
        <w:t>hotkeys</w:t>
      </w:r>
      <w:r w:rsidRPr="00D40BE1">
        <w:t xml:space="preserve"> are</w:t>
      </w:r>
      <w:r>
        <w:t xml:space="preserve"> now</w:t>
      </w:r>
      <w:r w:rsidRPr="00D40BE1">
        <w:t xml:space="preserve"> available in </w:t>
      </w:r>
      <w:r w:rsidRPr="00D40BE1">
        <w:rPr>
          <w:b/>
          <w:bCs/>
        </w:rPr>
        <w:t xml:space="preserve">Hotkey Editor &gt; Custom Scripts &gt; GS &gt; </w:t>
      </w:r>
      <w:proofErr w:type="spellStart"/>
      <w:r w:rsidRPr="00D40BE1">
        <w:rPr>
          <w:b/>
          <w:bCs/>
        </w:rPr>
        <w:t>GS_</w:t>
      </w:r>
      <w:r>
        <w:rPr>
          <w:b/>
          <w:bCs/>
        </w:rPr>
        <w:t>CurveTools</w:t>
      </w:r>
      <w:proofErr w:type="spellEnd"/>
    </w:p>
    <w:p w14:paraId="70DF393D" w14:textId="448A6526" w:rsidR="00F94895" w:rsidRDefault="00F94895">
      <w:pPr>
        <w:spacing w:after="200"/>
        <w:jc w:val="left"/>
        <w:rPr>
          <w:b w:val="0"/>
        </w:rPr>
      </w:pPr>
      <w:r>
        <w:br w:type="page"/>
      </w:r>
    </w:p>
    <w:p w14:paraId="0C574C02" w14:textId="67804E88" w:rsidR="00095758" w:rsidRDefault="001667A7" w:rsidP="001667A7">
      <w:pPr>
        <w:pStyle w:val="Heading1"/>
      </w:pPr>
      <w:bookmarkStart w:id="9" w:name="_New_Curve_Card/Tube"/>
      <w:bookmarkStart w:id="10" w:name="_Toc20858064"/>
      <w:bookmarkStart w:id="11" w:name="_Toc20858303"/>
      <w:bookmarkEnd w:id="9"/>
      <w:r>
        <w:lastRenderedPageBreak/>
        <w:t>New Curve Card/Tube</w:t>
      </w:r>
      <w:bookmarkEnd w:id="10"/>
      <w:bookmarkEnd w:id="11"/>
    </w:p>
    <w:p w14:paraId="28F77675" w14:textId="53B36308" w:rsidR="001667A7" w:rsidRDefault="001667A7" w:rsidP="001667A7">
      <w:pPr>
        <w:pStyle w:val="Content"/>
      </w:pPr>
      <w:r w:rsidRPr="001667A7">
        <w:rPr>
          <w:b/>
          <w:bCs/>
          <w:noProof/>
        </w:rPr>
        <w:drawing>
          <wp:anchor distT="0" distB="0" distL="114300" distR="114300" simplePos="0" relativeHeight="251623936" behindDoc="0" locked="0" layoutInCell="1" allowOverlap="1" wp14:anchorId="6E34FB0D" wp14:editId="3B83DE99">
            <wp:simplePos x="0" y="0"/>
            <wp:positionH relativeFrom="margin">
              <wp:align>right</wp:align>
            </wp:positionH>
            <wp:positionV relativeFrom="paragraph">
              <wp:posOffset>13970</wp:posOffset>
            </wp:positionV>
            <wp:extent cx="1971000" cy="648000"/>
            <wp:effectExtent l="0" t="0" r="0" b="0"/>
            <wp:wrapThrough wrapText="bothSides">
              <wp:wrapPolygon edited="0">
                <wp:start x="0" y="0"/>
                <wp:lineTo x="0" y="20965"/>
                <wp:lineTo x="21301" y="20965"/>
                <wp:lineTo x="21301" y="0"/>
                <wp:lineTo x="0" y="0"/>
              </wp:wrapPolygon>
            </wp:wrapThrough>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71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7A7">
        <w:rPr>
          <w:b/>
          <w:bCs/>
        </w:rPr>
        <w:t>New Card</w:t>
      </w:r>
      <w:r>
        <w:t xml:space="preserve"> command will create a new </w:t>
      </w:r>
      <w:r w:rsidRPr="001667A7">
        <w:rPr>
          <w:b/>
          <w:bCs/>
        </w:rPr>
        <w:t>Curve Card</w:t>
      </w:r>
      <w:r>
        <w:t xml:space="preserve"> procedural object that consists of control curve, generated geometry and construction elements.</w:t>
      </w:r>
    </w:p>
    <w:p w14:paraId="79AD6C3E" w14:textId="2486E91A" w:rsidR="001667A7" w:rsidRDefault="001667A7" w:rsidP="001667A7">
      <w:pPr>
        <w:pStyle w:val="Content"/>
      </w:pPr>
      <w:r>
        <w:rPr>
          <w:noProof/>
        </w:rPr>
        <w:drawing>
          <wp:anchor distT="0" distB="0" distL="114300" distR="114300" simplePos="0" relativeHeight="251625984" behindDoc="0" locked="0" layoutInCell="1" allowOverlap="1" wp14:anchorId="66A94004" wp14:editId="4CFF6780">
            <wp:simplePos x="0" y="0"/>
            <wp:positionH relativeFrom="column">
              <wp:posOffset>3489325</wp:posOffset>
            </wp:positionH>
            <wp:positionV relativeFrom="paragraph">
              <wp:posOffset>13335</wp:posOffset>
            </wp:positionV>
            <wp:extent cx="1037590" cy="1689735"/>
            <wp:effectExtent l="0" t="0" r="0" b="5715"/>
            <wp:wrapThrough wrapText="bothSides">
              <wp:wrapPolygon edited="0">
                <wp:start x="0" y="0"/>
                <wp:lineTo x="0" y="21430"/>
                <wp:lineTo x="21018" y="21430"/>
                <wp:lineTo x="21018" y="0"/>
                <wp:lineTo x="0" y="0"/>
              </wp:wrapPolygon>
            </wp:wrapThrough>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3904"/>
                    <a:stretch/>
                  </pic:blipFill>
                  <pic:spPr bwMode="auto">
                    <a:xfrm flipH="1">
                      <a:off x="0" y="0"/>
                      <a:ext cx="1037590" cy="168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960" behindDoc="0" locked="0" layoutInCell="1" allowOverlap="1" wp14:anchorId="7F4C95DF" wp14:editId="7D32841F">
            <wp:simplePos x="0" y="0"/>
            <wp:positionH relativeFrom="column">
              <wp:posOffset>4583430</wp:posOffset>
            </wp:positionH>
            <wp:positionV relativeFrom="paragraph">
              <wp:posOffset>40640</wp:posOffset>
            </wp:positionV>
            <wp:extent cx="1675765" cy="1170940"/>
            <wp:effectExtent l="0" t="0" r="635" b="0"/>
            <wp:wrapThrough wrapText="bothSides">
              <wp:wrapPolygon edited="0">
                <wp:start x="0" y="0"/>
                <wp:lineTo x="0" y="21085"/>
                <wp:lineTo x="21363" y="21085"/>
                <wp:lineTo x="21363"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75765" cy="1170940"/>
                    </a:xfrm>
                    <a:prstGeom prst="rect">
                      <a:avLst/>
                    </a:prstGeom>
                  </pic:spPr>
                </pic:pic>
              </a:graphicData>
            </a:graphic>
          </wp:anchor>
        </w:drawing>
      </w:r>
    </w:p>
    <w:p w14:paraId="6873B01C" w14:textId="7F063A58" w:rsidR="001667A7" w:rsidRDefault="001667A7" w:rsidP="001667A7">
      <w:pPr>
        <w:pStyle w:val="Content"/>
        <w:rPr>
          <w:noProof/>
        </w:rPr>
      </w:pPr>
      <w:r>
        <w:rPr>
          <w:noProof/>
        </w:rPr>
        <mc:AlternateContent>
          <mc:Choice Requires="wps">
            <w:drawing>
              <wp:anchor distT="0" distB="0" distL="114300" distR="114300" simplePos="0" relativeHeight="251627008" behindDoc="0" locked="0" layoutInCell="1" allowOverlap="1" wp14:anchorId="2CF941DF" wp14:editId="16038550">
                <wp:simplePos x="0" y="0"/>
                <wp:positionH relativeFrom="column">
                  <wp:posOffset>1525847</wp:posOffset>
                </wp:positionH>
                <wp:positionV relativeFrom="paragraph">
                  <wp:posOffset>104109</wp:posOffset>
                </wp:positionV>
                <wp:extent cx="3228975" cy="228600"/>
                <wp:effectExtent l="38100" t="95250" r="0" b="114300"/>
                <wp:wrapNone/>
                <wp:docPr id="186" name="Straight Arrow Connector 186"/>
                <wp:cNvGraphicFramePr/>
                <a:graphic xmlns:a="http://schemas.openxmlformats.org/drawingml/2006/main">
                  <a:graphicData uri="http://schemas.microsoft.com/office/word/2010/wordprocessingShape">
                    <wps:wsp>
                      <wps:cNvCnPr/>
                      <wps:spPr>
                        <a:xfrm flipV="1">
                          <a:off x="0" y="0"/>
                          <a:ext cx="3228975" cy="228600"/>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62BCD" id="Straight Arrow Connector 186" o:spid="_x0000_s1026" type="#_x0000_t32" style="position:absolute;margin-left:120.15pt;margin-top:8.2pt;width:254.25pt;height:18pt;flip:y;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" strokecolor="#0f0d29 [3200]" strokeweight="3pt">
                <v:stroke endarrow="block"/>
                <v:shadow on="t" color="black" opacity="26214f" origin="-.5,-.5" offset=".74836mm,.74836mm"/>
              </v:shape>
            </w:pict>
          </mc:Fallback>
        </mc:AlternateContent>
      </w:r>
      <w:r>
        <w:t xml:space="preserve">The basic structure of the </w:t>
      </w:r>
      <w:r w:rsidRPr="004166B6">
        <w:rPr>
          <w:b/>
          <w:bCs/>
        </w:rPr>
        <w:t>Curve Card</w:t>
      </w:r>
      <w:r>
        <w:t>:</w:t>
      </w:r>
    </w:p>
    <w:p w14:paraId="6B7463B0" w14:textId="2A8624EC" w:rsidR="001667A7" w:rsidRDefault="001667A7" w:rsidP="00BA59FC">
      <w:pPr>
        <w:pStyle w:val="Content"/>
        <w:numPr>
          <w:ilvl w:val="0"/>
          <w:numId w:val="4"/>
        </w:numPr>
      </w:pPr>
      <w:r>
        <w:rPr>
          <w:noProof/>
        </w:rPr>
        <mc:AlternateContent>
          <mc:Choice Requires="wps">
            <w:drawing>
              <wp:anchor distT="0" distB="0" distL="114300" distR="114300" simplePos="0" relativeHeight="251628032" behindDoc="0" locked="0" layoutInCell="1" allowOverlap="1" wp14:anchorId="6DD6E3C0" wp14:editId="201DFED8">
                <wp:simplePos x="0" y="0"/>
                <wp:positionH relativeFrom="column">
                  <wp:posOffset>1515770</wp:posOffset>
                </wp:positionH>
                <wp:positionV relativeFrom="paragraph">
                  <wp:posOffset>59640</wp:posOffset>
                </wp:positionV>
                <wp:extent cx="2456384" cy="45719"/>
                <wp:effectExtent l="38100" t="95250" r="0" b="126365"/>
                <wp:wrapNone/>
                <wp:docPr id="185" name="Straight Arrow Connector 185"/>
                <wp:cNvGraphicFramePr/>
                <a:graphic xmlns:a="http://schemas.openxmlformats.org/drawingml/2006/main">
                  <a:graphicData uri="http://schemas.microsoft.com/office/word/2010/wordprocessingShape">
                    <wps:wsp>
                      <wps:cNvCnPr/>
                      <wps:spPr>
                        <a:xfrm flipV="1">
                          <a:off x="0" y="0"/>
                          <a:ext cx="2456384" cy="45719"/>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D43EE" id="Straight Arrow Connector 185" o:spid="_x0000_s1026" type="#_x0000_t32" style="position:absolute;margin-left:119.35pt;margin-top:4.7pt;width:193.4pt;height:3.6pt;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" strokecolor="#0f0d29 [3200]" strokeweight="3pt">
                <v:stroke endarrow="block"/>
                <v:shadow on="t" color="black" opacity="26214f" origin="-.5,-.5" offset=".74836mm,.74836mm"/>
              </v:shape>
            </w:pict>
          </mc:Fallback>
        </mc:AlternateContent>
      </w:r>
      <w:r>
        <w:t>Control Curve</w:t>
      </w:r>
    </w:p>
    <w:p w14:paraId="27EA2354" w14:textId="46551E25" w:rsidR="001667A7" w:rsidRDefault="004166B6" w:rsidP="00BA59FC">
      <w:pPr>
        <w:pStyle w:val="Content"/>
        <w:numPr>
          <w:ilvl w:val="0"/>
          <w:numId w:val="4"/>
        </w:numPr>
      </w:pPr>
      <w:r>
        <w:rPr>
          <w:noProof/>
        </w:rPr>
        <mc:AlternateContent>
          <mc:Choice Requires="wps">
            <w:drawing>
              <wp:anchor distT="0" distB="0" distL="114300" distR="114300" simplePos="0" relativeHeight="251629056" behindDoc="0" locked="0" layoutInCell="1" allowOverlap="1" wp14:anchorId="387E028F" wp14:editId="39C66176">
                <wp:simplePos x="0" y="0"/>
                <wp:positionH relativeFrom="column">
                  <wp:posOffset>2013204</wp:posOffset>
                </wp:positionH>
                <wp:positionV relativeFrom="paragraph">
                  <wp:posOffset>111353</wp:posOffset>
                </wp:positionV>
                <wp:extent cx="1549298" cy="45719"/>
                <wp:effectExtent l="38100" t="76200" r="127635" b="145415"/>
                <wp:wrapNone/>
                <wp:docPr id="188" name="Straight Arrow Connector 188"/>
                <wp:cNvGraphicFramePr/>
                <a:graphic xmlns:a="http://schemas.openxmlformats.org/drawingml/2006/main">
                  <a:graphicData uri="http://schemas.microsoft.com/office/word/2010/wordprocessingShape">
                    <wps:wsp>
                      <wps:cNvCnPr/>
                      <wps:spPr>
                        <a:xfrm>
                          <a:off x="0" y="0"/>
                          <a:ext cx="1549298" cy="45719"/>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C4691" id="Straight Arrow Connector 188" o:spid="_x0000_s1026" type="#_x0000_t32" style="position:absolute;margin-left:158.5pt;margin-top:8.75pt;width:122pt;height: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" strokecolor="#0f0d29 [3200]" strokeweight="3pt">
                <v:stroke endarrow="block"/>
                <v:shadow on="t" color="black" opacity="26214f" origin="-.5,-.5" offset=".74836mm,.74836mm"/>
              </v:shape>
            </w:pict>
          </mc:Fallback>
        </mc:AlternateContent>
      </w:r>
      <w:r>
        <w:rPr>
          <w:noProof/>
        </w:rPr>
        <mc:AlternateContent>
          <mc:Choice Requires="wps">
            <w:drawing>
              <wp:anchor distT="0" distB="0" distL="114300" distR="114300" simplePos="0" relativeHeight="251630080" behindDoc="0" locked="0" layoutInCell="1" allowOverlap="1" wp14:anchorId="1463E893" wp14:editId="0A95C02A">
                <wp:simplePos x="0" y="0"/>
                <wp:positionH relativeFrom="column">
                  <wp:posOffset>2027341</wp:posOffset>
                </wp:positionH>
                <wp:positionV relativeFrom="paragraph">
                  <wp:posOffset>117498</wp:posOffset>
                </wp:positionV>
                <wp:extent cx="2637782" cy="249170"/>
                <wp:effectExtent l="38100" t="57150" r="106045" b="151130"/>
                <wp:wrapNone/>
                <wp:docPr id="189" name="Straight Arrow Connector 189"/>
                <wp:cNvGraphicFramePr/>
                <a:graphic xmlns:a="http://schemas.openxmlformats.org/drawingml/2006/main">
                  <a:graphicData uri="http://schemas.microsoft.com/office/word/2010/wordprocessingShape">
                    <wps:wsp>
                      <wps:cNvCnPr/>
                      <wps:spPr>
                        <a:xfrm>
                          <a:off x="0" y="0"/>
                          <a:ext cx="2637782" cy="249170"/>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5CBD5" id="Straight Arrow Connector 189" o:spid="_x0000_s1026" type="#_x0000_t32" style="position:absolute;margin-left:159.65pt;margin-top:9.25pt;width:207.7pt;height:19.6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" strokecolor="#0f0d29 [3200]" strokeweight="3pt">
                <v:stroke endarrow="block"/>
                <v:shadow on="t" color="black" opacity="26214f" origin="-.5,-.5" offset=".74836mm,.74836mm"/>
              </v:shape>
            </w:pict>
          </mc:Fallback>
        </mc:AlternateContent>
      </w:r>
      <w:r w:rsidR="001667A7">
        <w:t>Generated Geometry</w:t>
      </w:r>
    </w:p>
    <w:p w14:paraId="377BEC1D" w14:textId="79EA6544" w:rsidR="001667A7" w:rsidRDefault="001667A7" w:rsidP="00BA59FC">
      <w:pPr>
        <w:pStyle w:val="Content"/>
        <w:numPr>
          <w:ilvl w:val="0"/>
          <w:numId w:val="4"/>
        </w:numPr>
      </w:pPr>
      <w:r>
        <w:t>Additional curves (hidden, not important for user)</w:t>
      </w:r>
    </w:p>
    <w:p w14:paraId="76CCC488" w14:textId="18F80E02" w:rsidR="00DB5CE3" w:rsidRDefault="004166B6" w:rsidP="00BA59FC">
      <w:pPr>
        <w:pStyle w:val="Content"/>
        <w:numPr>
          <w:ilvl w:val="0"/>
          <w:numId w:val="4"/>
        </w:numPr>
      </w:pPr>
      <w:r>
        <w:t>Curve Group</w:t>
      </w:r>
    </w:p>
    <w:p w14:paraId="7F3E14B3" w14:textId="0BAD1D27" w:rsidR="00DB5CE3" w:rsidRDefault="00DB5CE3" w:rsidP="00DB5CE3">
      <w:pPr>
        <w:pStyle w:val="Content"/>
      </w:pPr>
    </w:p>
    <w:p w14:paraId="173CB771" w14:textId="4A8E238B" w:rsidR="00671329" w:rsidRDefault="00DB5CE3" w:rsidP="00DB5CE3">
      <w:pPr>
        <w:pStyle w:val="Content"/>
      </w:pPr>
      <w:r>
        <w:t xml:space="preserve">After creation, curve card can be </w:t>
      </w:r>
      <w:r w:rsidRPr="009229C0">
        <w:rPr>
          <w:b/>
          <w:bCs/>
        </w:rPr>
        <w:t xml:space="preserve">controlled using </w:t>
      </w:r>
      <w:proofErr w:type="spellStart"/>
      <w:r w:rsidRPr="009229C0">
        <w:rPr>
          <w:b/>
          <w:bCs/>
        </w:rPr>
        <w:t>pathCurve</w:t>
      </w:r>
      <w:proofErr w:type="spellEnd"/>
      <w:r w:rsidRPr="009229C0">
        <w:rPr>
          <w:b/>
          <w:bCs/>
        </w:rPr>
        <w:t># object</w:t>
      </w:r>
      <w:r>
        <w:t xml:space="preserve">. </w:t>
      </w:r>
      <w:r w:rsidRPr="00671329">
        <w:rPr>
          <w:b/>
          <w:bCs/>
        </w:rPr>
        <w:t>Generated geometry is not selectable</w:t>
      </w:r>
      <w:r>
        <w:t xml:space="preserve"> in the viewport by default (you can change this behavior in the </w:t>
      </w:r>
      <w:r w:rsidRPr="00DB5CE3">
        <w:rPr>
          <w:b/>
          <w:bCs/>
        </w:rPr>
        <w:t>Layers</w:t>
      </w:r>
      <w:r>
        <w:t>)</w:t>
      </w:r>
      <w:r w:rsidR="00671329">
        <w:t>, only Control Curve (</w:t>
      </w:r>
      <w:proofErr w:type="spellStart"/>
      <w:r w:rsidR="00671329">
        <w:t>pathCurve</w:t>
      </w:r>
      <w:proofErr w:type="spellEnd"/>
      <w:r w:rsidR="00671329">
        <w:t>) can be selected.</w:t>
      </w:r>
    </w:p>
    <w:p w14:paraId="0B441A0B" w14:textId="1A95C32A" w:rsidR="00DB5CE3" w:rsidRDefault="00671329" w:rsidP="00DB5CE3">
      <w:pPr>
        <w:pStyle w:val="Content"/>
      </w:pPr>
      <w:r>
        <w:rPr>
          <w:noProof/>
        </w:rPr>
        <w:drawing>
          <wp:inline distT="0" distB="0" distL="0" distR="0" wp14:anchorId="46AD8231" wp14:editId="2DF9CBFF">
            <wp:extent cx="3230227" cy="1130060"/>
            <wp:effectExtent l="0" t="0" r="889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4736"/>
                    <a:stretch/>
                  </pic:blipFill>
                  <pic:spPr bwMode="auto">
                    <a:xfrm>
                      <a:off x="0" y="0"/>
                      <a:ext cx="3268647" cy="1143501"/>
                    </a:xfrm>
                    <a:prstGeom prst="rect">
                      <a:avLst/>
                    </a:prstGeom>
                    <a:ln>
                      <a:noFill/>
                    </a:ln>
                    <a:extLst>
                      <a:ext uri="{53640926-AAD7-44D8-BBD7-CCE9431645EC}">
                        <a14:shadowObscured xmlns:a14="http://schemas.microsoft.com/office/drawing/2010/main"/>
                      </a:ext>
                    </a:extLst>
                  </pic:spPr>
                </pic:pic>
              </a:graphicData>
            </a:graphic>
          </wp:inline>
        </w:drawing>
      </w:r>
    </w:p>
    <w:p w14:paraId="0DA2DA05" w14:textId="1232C658" w:rsidR="00671329" w:rsidRDefault="00671329" w:rsidP="00DB5CE3">
      <w:pPr>
        <w:pStyle w:val="Content"/>
      </w:pPr>
    </w:p>
    <w:p w14:paraId="047738F0" w14:textId="481093A9" w:rsidR="00671329" w:rsidRDefault="00671329" w:rsidP="00DB5CE3">
      <w:pPr>
        <w:pStyle w:val="Content"/>
      </w:pPr>
      <w:r>
        <w:t xml:space="preserve">You can transform </w:t>
      </w:r>
      <w:proofErr w:type="spellStart"/>
      <w:r>
        <w:t>pathCurve</w:t>
      </w:r>
      <w:proofErr w:type="spellEnd"/>
      <w:r>
        <w:t xml:space="preserve"> as you transform any other curve or geometry, with only exception for scale. Only Uniform scale is supported. To increase the length of the curve, simply drag Control Vertices to make the curve longer (or use </w:t>
      </w:r>
      <w:r>
        <w:rPr>
          <w:b/>
          <w:bCs/>
        </w:rPr>
        <w:t>Extend</w:t>
      </w:r>
      <w:r>
        <w:t xml:space="preserve">) and then </w:t>
      </w:r>
      <w:r w:rsidR="004401C8">
        <w:t xml:space="preserve">adjust </w:t>
      </w:r>
      <w:r w:rsidR="004401C8">
        <w:rPr>
          <w:b/>
          <w:bCs/>
        </w:rPr>
        <w:t>Width</w:t>
      </w:r>
      <w:r w:rsidR="004401C8">
        <w:t xml:space="preserve"> attribute in the Channel Box (more on that later).</w:t>
      </w:r>
    </w:p>
    <w:p w14:paraId="456A46FD" w14:textId="08286EEF" w:rsidR="00A85643" w:rsidRDefault="00A85643" w:rsidP="00DB5CE3">
      <w:pPr>
        <w:pStyle w:val="Content"/>
      </w:pPr>
    </w:p>
    <w:p w14:paraId="34EACD16" w14:textId="0E1643BA" w:rsidR="00A85643" w:rsidRDefault="0099778E" w:rsidP="00DB5CE3">
      <w:pPr>
        <w:pStyle w:val="Content"/>
      </w:pPr>
      <w:r>
        <w:rPr>
          <w:noProof/>
        </w:rPr>
        <mc:AlternateContent>
          <mc:Choice Requires="wpg">
            <w:drawing>
              <wp:anchor distT="0" distB="0" distL="114300" distR="114300" simplePos="0" relativeHeight="251731456" behindDoc="0" locked="0" layoutInCell="1" allowOverlap="1" wp14:anchorId="2CE9C098" wp14:editId="0D9B3B07">
                <wp:simplePos x="0" y="0"/>
                <wp:positionH relativeFrom="margin">
                  <wp:align>right</wp:align>
                </wp:positionH>
                <wp:positionV relativeFrom="paragraph">
                  <wp:posOffset>80678</wp:posOffset>
                </wp:positionV>
                <wp:extent cx="2335464" cy="1570990"/>
                <wp:effectExtent l="0" t="0" r="8255" b="0"/>
                <wp:wrapThrough wrapText="bothSides">
                  <wp:wrapPolygon edited="0">
                    <wp:start x="3525" y="0"/>
                    <wp:lineTo x="0" y="2095"/>
                    <wp:lineTo x="0" y="2619"/>
                    <wp:lineTo x="3348" y="8382"/>
                    <wp:lineTo x="176" y="12572"/>
                    <wp:lineTo x="0" y="15977"/>
                    <wp:lineTo x="705" y="16763"/>
                    <wp:lineTo x="3525" y="16763"/>
                    <wp:lineTo x="3525" y="21216"/>
                    <wp:lineTo x="21500" y="21216"/>
                    <wp:lineTo x="21500" y="0"/>
                    <wp:lineTo x="3525" y="0"/>
                  </wp:wrapPolygon>
                </wp:wrapThrough>
                <wp:docPr id="30" name="Group 30"/>
                <wp:cNvGraphicFramePr/>
                <a:graphic xmlns:a="http://schemas.openxmlformats.org/drawingml/2006/main">
                  <a:graphicData uri="http://schemas.microsoft.com/office/word/2010/wordprocessingGroup">
                    <wpg:wgp>
                      <wpg:cNvGrpSpPr/>
                      <wpg:grpSpPr>
                        <a:xfrm>
                          <a:off x="0" y="0"/>
                          <a:ext cx="2335464" cy="1570990"/>
                          <a:chOff x="0" y="0"/>
                          <a:chExt cx="2335464" cy="1570990"/>
                        </a:xfrm>
                      </wpg:grpSpPr>
                      <pic:pic xmlns:pic="http://schemas.openxmlformats.org/drawingml/2006/picture">
                        <pic:nvPicPr>
                          <pic:cNvPr id="227" name="Picture 2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21574" y="0"/>
                            <a:ext cx="1913890" cy="1570990"/>
                          </a:xfrm>
                          <a:prstGeom prst="rect">
                            <a:avLst/>
                          </a:prstGeom>
                        </pic:spPr>
                      </pic:pic>
                      <pic:pic xmlns:pic="http://schemas.openxmlformats.org/drawingml/2006/picture">
                        <pic:nvPicPr>
                          <pic:cNvPr id="229" name="Graphic 229" descr="Close"/>
                          <pic:cNvPicPr>
                            <a:picLocks noChangeAspect="1"/>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878774"/>
                            <a:ext cx="359410" cy="359410"/>
                          </a:xfrm>
                          <a:prstGeom prst="rect">
                            <a:avLst/>
                          </a:prstGeom>
                        </pic:spPr>
                      </pic:pic>
                      <pic:pic xmlns:pic="http://schemas.openxmlformats.org/drawingml/2006/picture">
                        <pic:nvPicPr>
                          <pic:cNvPr id="228" name="Graphic 228" descr="Checkmark"/>
                          <pic:cNvPicPr>
                            <a:picLocks noChangeAspect="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23750" y="17813"/>
                            <a:ext cx="344805" cy="344805"/>
                          </a:xfrm>
                          <a:prstGeom prst="rect">
                            <a:avLst/>
                          </a:prstGeom>
                        </pic:spPr>
                      </pic:pic>
                      <wps:wsp>
                        <wps:cNvPr id="230" name="Rectangle 230"/>
                        <wps:cNvSpPr/>
                        <wps:spPr>
                          <a:xfrm>
                            <a:off x="440624" y="779071"/>
                            <a:ext cx="1529715" cy="755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446561" y="13112"/>
                            <a:ext cx="1529715" cy="717550"/>
                          </a:xfrm>
                          <a:prstGeom prst="rect">
                            <a:avLst/>
                          </a:prstGeom>
                          <a:noFill/>
                          <a:ln w="3810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767791" id="Group 30" o:spid="_x0000_s1026" style="position:absolute;margin-left:132.7pt;margin-top:6.35pt;width:183.9pt;height:123.7pt;z-index:251731456;mso-position-horizontal:right;mso-position-horizontal-relative:margin" coordsize="23354,15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 o:spid="_x0000_s1027" type="#_x0000_t75" style="position:absolute;left:4215;width:19139;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">
                  <v:imagedata r:id="rId46" o:title=""/>
                </v:shape>
                <v:shape id="Graphic 229" o:spid="_x0000_s1028" type="#_x0000_t75" alt="Close" style="position:absolute;top:8787;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">
                  <v:imagedata r:id="rId47" o:title="Close"/>
                </v:shape>
                <v:shape id="Graphic 228" o:spid="_x0000_s1029" type="#_x0000_t75" alt="Checkmark" style="position:absolute;left:237;top:178;width:3448;height: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">
                  <v:imagedata r:id="rId48" o:title="Checkmark"/>
                </v:shape>
                <v:rect id="Rectangle 230" o:spid="_x0000_s1030" style="position:absolute;left:4406;top:7790;width:15297;height:7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" filled="f" strokecolor="red" strokeweight="3pt">
                  <v:stroke joinstyle="round"/>
                </v:rect>
                <v:rect id="Rectangle 231" o:spid="_x0000_s1031" style="position:absolute;left:4465;top:131;width:15297;height:7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" filled="f" strokecolor="#00b050" strokeweight="3pt">
                  <v:stroke joinstyle="round"/>
                </v:rect>
                <w10:wrap type="through" anchorx="margin"/>
              </v:group>
            </w:pict>
          </mc:Fallback>
        </mc:AlternateContent>
      </w:r>
      <w:r w:rsidR="00A85643">
        <w:t xml:space="preserve">You can </w:t>
      </w:r>
      <w:r w:rsidR="00A85643" w:rsidRPr="00610019">
        <w:rPr>
          <w:b/>
          <w:bCs/>
        </w:rPr>
        <w:t>change pivot point</w:t>
      </w:r>
      <w:r w:rsidR="00A85643">
        <w:t xml:space="preserve"> of your control curves anytime </w:t>
      </w:r>
      <w:r w:rsidR="00A85643" w:rsidRPr="00610019">
        <w:rPr>
          <w:b/>
          <w:bCs/>
        </w:rPr>
        <w:t>without any issues</w:t>
      </w:r>
      <w:r w:rsidR="00A85643">
        <w:t>.</w:t>
      </w:r>
    </w:p>
    <w:p w14:paraId="0730FD28" w14:textId="77777777" w:rsidR="00FC1592" w:rsidRDefault="00FC1592" w:rsidP="00DB5CE3">
      <w:pPr>
        <w:pStyle w:val="Content"/>
      </w:pPr>
    </w:p>
    <w:p w14:paraId="614965B8" w14:textId="4D5083A4" w:rsidR="00914A2D" w:rsidRPr="005F63D6" w:rsidRDefault="00914A2D" w:rsidP="00914A2D">
      <w:pPr>
        <w:pStyle w:val="Content"/>
        <w:rPr>
          <w:b/>
          <w:bCs/>
          <w:noProof/>
        </w:rPr>
      </w:pPr>
      <w:r>
        <w:rPr>
          <w:noProof/>
        </w:rPr>
        <w:t xml:space="preserve">You can </w:t>
      </w:r>
      <w:r w:rsidRPr="008B4EAE">
        <w:rPr>
          <w:b/>
          <w:bCs/>
          <w:noProof/>
        </w:rPr>
        <w:t>only rename the entire curve group</w:t>
      </w:r>
      <w:r>
        <w:rPr>
          <w:noProof/>
        </w:rPr>
        <w:t xml:space="preserve">. </w:t>
      </w:r>
      <w:r w:rsidRPr="005F63D6">
        <w:rPr>
          <w:b/>
          <w:bCs/>
          <w:noProof/>
        </w:rPr>
        <w:t>Do not rename any other components.</w:t>
      </w:r>
    </w:p>
    <w:p w14:paraId="4B1EA66A" w14:textId="71E3118A" w:rsidR="00914A2D" w:rsidRPr="00FC1592" w:rsidRDefault="00FC1592" w:rsidP="00FC1592">
      <w:pPr>
        <w:spacing w:after="200"/>
        <w:jc w:val="left"/>
        <w:rPr>
          <w:b w:val="0"/>
          <w:noProof/>
        </w:rPr>
      </w:pPr>
      <w:r>
        <w:rPr>
          <w:noProof/>
        </w:rPr>
        <w:br w:type="page"/>
      </w:r>
    </w:p>
    <w:p w14:paraId="70FA6529" w14:textId="613CC4B8" w:rsidR="004401C8" w:rsidRDefault="004401C8" w:rsidP="00DB5CE3">
      <w:pPr>
        <w:pStyle w:val="Content"/>
      </w:pPr>
      <w:r w:rsidRPr="004401C8">
        <w:rPr>
          <w:b/>
          <w:bCs/>
          <w:noProof/>
        </w:rPr>
        <w:lastRenderedPageBreak/>
        <w:drawing>
          <wp:anchor distT="0" distB="0" distL="114300" distR="114300" simplePos="0" relativeHeight="251631104" behindDoc="0" locked="0" layoutInCell="1" allowOverlap="1" wp14:anchorId="1FF1C0AF" wp14:editId="09AF5122">
            <wp:simplePos x="0" y="0"/>
            <wp:positionH relativeFrom="margin">
              <wp:align>right</wp:align>
            </wp:positionH>
            <wp:positionV relativeFrom="paragraph">
              <wp:posOffset>0</wp:posOffset>
            </wp:positionV>
            <wp:extent cx="1971000" cy="648000"/>
            <wp:effectExtent l="0" t="0" r="0" b="0"/>
            <wp:wrapThrough wrapText="bothSides">
              <wp:wrapPolygon edited="0">
                <wp:start x="0" y="0"/>
                <wp:lineTo x="0" y="20965"/>
                <wp:lineTo x="21301" y="20965"/>
                <wp:lineTo x="21301"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1000" cy="648000"/>
                    </a:xfrm>
                    <a:prstGeom prst="rect">
                      <a:avLst/>
                    </a:prstGeom>
                    <a:noFill/>
                    <a:ln>
                      <a:noFill/>
                    </a:ln>
                  </pic:spPr>
                </pic:pic>
              </a:graphicData>
            </a:graphic>
          </wp:anchor>
        </w:drawing>
      </w:r>
      <w:r w:rsidRPr="004401C8">
        <w:rPr>
          <w:b/>
          <w:bCs/>
        </w:rPr>
        <w:t>New Tube</w:t>
      </w:r>
      <w:r>
        <w:t xml:space="preserve"> command is very similar to New Card with only exception that it creates controllable tube, instead of a card. </w:t>
      </w:r>
    </w:p>
    <w:p w14:paraId="7353A7B9" w14:textId="6B565F16" w:rsidR="00814EA2" w:rsidRDefault="00814EA2" w:rsidP="00DB5CE3">
      <w:pPr>
        <w:pStyle w:val="Content"/>
      </w:pPr>
    </w:p>
    <w:p w14:paraId="6B8ACAFF" w14:textId="531F5411" w:rsidR="00814EA2" w:rsidRDefault="00814EA2" w:rsidP="00DB5CE3">
      <w:pPr>
        <w:pStyle w:val="Content"/>
      </w:pPr>
      <w:r>
        <w:rPr>
          <w:noProof/>
        </w:rPr>
        <w:drawing>
          <wp:anchor distT="0" distB="0" distL="114300" distR="114300" simplePos="0" relativeHeight="251610624" behindDoc="0" locked="0" layoutInCell="1" allowOverlap="1" wp14:anchorId="4C6128BC" wp14:editId="25C8492A">
            <wp:simplePos x="0" y="0"/>
            <wp:positionH relativeFrom="column">
              <wp:posOffset>4531415</wp:posOffset>
            </wp:positionH>
            <wp:positionV relativeFrom="page">
              <wp:posOffset>1676373</wp:posOffset>
            </wp:positionV>
            <wp:extent cx="1504315" cy="1180465"/>
            <wp:effectExtent l="0" t="0" r="635" b="635"/>
            <wp:wrapThrough wrapText="bothSides">
              <wp:wrapPolygon edited="0">
                <wp:start x="0" y="0"/>
                <wp:lineTo x="0" y="21263"/>
                <wp:lineTo x="21336" y="21263"/>
                <wp:lineTo x="21336"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04315" cy="1180465"/>
                    </a:xfrm>
                    <a:prstGeom prst="rect">
                      <a:avLst/>
                    </a:prstGeom>
                  </pic:spPr>
                </pic:pic>
              </a:graphicData>
            </a:graphic>
          </wp:anchor>
        </w:drawing>
      </w:r>
      <w:r>
        <w:t xml:space="preserve">The structure of a </w:t>
      </w:r>
      <w:r w:rsidRPr="00814EA2">
        <w:rPr>
          <w:b/>
          <w:bCs/>
        </w:rPr>
        <w:t>Curve Tube</w:t>
      </w:r>
      <w:r>
        <w:t xml:space="preserve"> is similar to Curve Card:</w:t>
      </w:r>
    </w:p>
    <w:p w14:paraId="149F4642" w14:textId="17452814" w:rsidR="00814EA2" w:rsidRDefault="00814EA2" w:rsidP="00814EA2">
      <w:pPr>
        <w:pStyle w:val="Content"/>
        <w:rPr>
          <w:noProof/>
        </w:rPr>
      </w:pPr>
      <w:r>
        <w:rPr>
          <w:noProof/>
        </w:rPr>
        <w:drawing>
          <wp:anchor distT="0" distB="0" distL="114300" distR="114300" simplePos="0" relativeHeight="251611648" behindDoc="0" locked="0" layoutInCell="1" allowOverlap="1" wp14:anchorId="53D14E1A" wp14:editId="0FAB927F">
            <wp:simplePos x="0" y="0"/>
            <wp:positionH relativeFrom="column">
              <wp:posOffset>3466465</wp:posOffset>
            </wp:positionH>
            <wp:positionV relativeFrom="page">
              <wp:posOffset>1876425</wp:posOffset>
            </wp:positionV>
            <wp:extent cx="970915" cy="1510665"/>
            <wp:effectExtent l="0" t="0" r="635" b="0"/>
            <wp:wrapThrough wrapText="bothSides">
              <wp:wrapPolygon edited="0">
                <wp:start x="0" y="0"/>
                <wp:lineTo x="0" y="21246"/>
                <wp:lineTo x="21190" y="21246"/>
                <wp:lineTo x="21190"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4932"/>
                    <a:stretch/>
                  </pic:blipFill>
                  <pic:spPr bwMode="auto">
                    <a:xfrm>
                      <a:off x="0" y="0"/>
                      <a:ext cx="970915" cy="1510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32128" behindDoc="0" locked="0" layoutInCell="1" allowOverlap="1" wp14:anchorId="73408B10" wp14:editId="441FDB7E">
                <wp:simplePos x="0" y="0"/>
                <wp:positionH relativeFrom="column">
                  <wp:posOffset>1525847</wp:posOffset>
                </wp:positionH>
                <wp:positionV relativeFrom="paragraph">
                  <wp:posOffset>104109</wp:posOffset>
                </wp:positionV>
                <wp:extent cx="3228975" cy="228600"/>
                <wp:effectExtent l="38100" t="95250" r="0" b="114300"/>
                <wp:wrapNone/>
                <wp:docPr id="193" name="Straight Arrow Connector 193"/>
                <wp:cNvGraphicFramePr/>
                <a:graphic xmlns:a="http://schemas.openxmlformats.org/drawingml/2006/main">
                  <a:graphicData uri="http://schemas.microsoft.com/office/word/2010/wordprocessingShape">
                    <wps:wsp>
                      <wps:cNvCnPr/>
                      <wps:spPr>
                        <a:xfrm flipV="1">
                          <a:off x="0" y="0"/>
                          <a:ext cx="3228975" cy="228600"/>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A8F13" id="Straight Arrow Connector 193" o:spid="_x0000_s1026" type="#_x0000_t32" style="position:absolute;margin-left:120.15pt;margin-top:8.2pt;width:254.25pt;height:18pt;flip:y;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" strokecolor="#0f0d29 [3200]" strokeweight="3pt">
                <v:stroke endarrow="block"/>
                <v:shadow on="t" color="black" opacity="26214f" origin="-.5,-.5" offset=".74836mm,.74836mm"/>
              </v:shape>
            </w:pict>
          </mc:Fallback>
        </mc:AlternateContent>
      </w:r>
    </w:p>
    <w:p w14:paraId="3D5709A6" w14:textId="6826BAAA" w:rsidR="00814EA2" w:rsidRDefault="00814EA2" w:rsidP="00BA59FC">
      <w:pPr>
        <w:pStyle w:val="Content"/>
        <w:numPr>
          <w:ilvl w:val="0"/>
          <w:numId w:val="4"/>
        </w:numPr>
      </w:pPr>
      <w:r>
        <w:rPr>
          <w:noProof/>
        </w:rPr>
        <mc:AlternateContent>
          <mc:Choice Requires="wps">
            <w:drawing>
              <wp:anchor distT="0" distB="0" distL="114300" distR="114300" simplePos="0" relativeHeight="251633152" behindDoc="0" locked="0" layoutInCell="1" allowOverlap="1" wp14:anchorId="0F8ED960" wp14:editId="153443F2">
                <wp:simplePos x="0" y="0"/>
                <wp:positionH relativeFrom="column">
                  <wp:posOffset>1515770</wp:posOffset>
                </wp:positionH>
                <wp:positionV relativeFrom="paragraph">
                  <wp:posOffset>59640</wp:posOffset>
                </wp:positionV>
                <wp:extent cx="2456384" cy="45719"/>
                <wp:effectExtent l="38100" t="95250" r="0" b="126365"/>
                <wp:wrapNone/>
                <wp:docPr id="194" name="Straight Arrow Connector 194"/>
                <wp:cNvGraphicFramePr/>
                <a:graphic xmlns:a="http://schemas.openxmlformats.org/drawingml/2006/main">
                  <a:graphicData uri="http://schemas.microsoft.com/office/word/2010/wordprocessingShape">
                    <wps:wsp>
                      <wps:cNvCnPr/>
                      <wps:spPr>
                        <a:xfrm flipV="1">
                          <a:off x="0" y="0"/>
                          <a:ext cx="2456384" cy="45719"/>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342BF" id="Straight Arrow Connector 194" o:spid="_x0000_s1026" type="#_x0000_t32" style="position:absolute;margin-left:119.35pt;margin-top:4.7pt;width:193.4pt;height:3.6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" strokecolor="#0f0d29 [3200]" strokeweight="3pt">
                <v:stroke endarrow="block"/>
                <v:shadow on="t" color="black" opacity="26214f" origin="-.5,-.5" offset=".74836mm,.74836mm"/>
              </v:shape>
            </w:pict>
          </mc:Fallback>
        </mc:AlternateContent>
      </w:r>
      <w:r>
        <w:t>Control Curve</w:t>
      </w:r>
    </w:p>
    <w:p w14:paraId="4F19FD92" w14:textId="49AFFF1D" w:rsidR="00814EA2" w:rsidRDefault="00814EA2" w:rsidP="00BA59FC">
      <w:pPr>
        <w:pStyle w:val="Content"/>
        <w:numPr>
          <w:ilvl w:val="0"/>
          <w:numId w:val="4"/>
        </w:numPr>
      </w:pPr>
      <w:r>
        <w:rPr>
          <w:noProof/>
        </w:rPr>
        <mc:AlternateContent>
          <mc:Choice Requires="wps">
            <w:drawing>
              <wp:anchor distT="0" distB="0" distL="114300" distR="114300" simplePos="0" relativeHeight="251634176" behindDoc="0" locked="0" layoutInCell="1" allowOverlap="1" wp14:anchorId="10922AD7" wp14:editId="111F6638">
                <wp:simplePos x="0" y="0"/>
                <wp:positionH relativeFrom="column">
                  <wp:posOffset>2013204</wp:posOffset>
                </wp:positionH>
                <wp:positionV relativeFrom="paragraph">
                  <wp:posOffset>111353</wp:posOffset>
                </wp:positionV>
                <wp:extent cx="1549298" cy="45719"/>
                <wp:effectExtent l="38100" t="76200" r="127635" b="145415"/>
                <wp:wrapNone/>
                <wp:docPr id="195" name="Straight Arrow Connector 195"/>
                <wp:cNvGraphicFramePr/>
                <a:graphic xmlns:a="http://schemas.openxmlformats.org/drawingml/2006/main">
                  <a:graphicData uri="http://schemas.microsoft.com/office/word/2010/wordprocessingShape">
                    <wps:wsp>
                      <wps:cNvCnPr/>
                      <wps:spPr>
                        <a:xfrm>
                          <a:off x="0" y="0"/>
                          <a:ext cx="1549298" cy="45719"/>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DA556" id="Straight Arrow Connector 195" o:spid="_x0000_s1026" type="#_x0000_t32" style="position:absolute;margin-left:158.5pt;margin-top:8.75pt;width:122pt;height:3.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" strokecolor="#0f0d29 [3200]" strokeweight="3pt">
                <v:stroke endarrow="block"/>
                <v:shadow on="t" color="black" opacity="26214f" origin="-.5,-.5" offset=".74836mm,.74836mm"/>
              </v:shape>
            </w:pict>
          </mc:Fallback>
        </mc:AlternateContent>
      </w:r>
      <w:r>
        <w:rPr>
          <w:noProof/>
        </w:rPr>
        <mc:AlternateContent>
          <mc:Choice Requires="wps">
            <w:drawing>
              <wp:anchor distT="0" distB="0" distL="114300" distR="114300" simplePos="0" relativeHeight="251635200" behindDoc="0" locked="0" layoutInCell="1" allowOverlap="1" wp14:anchorId="68E1AA5D" wp14:editId="7CA13ADF">
                <wp:simplePos x="0" y="0"/>
                <wp:positionH relativeFrom="column">
                  <wp:posOffset>2027341</wp:posOffset>
                </wp:positionH>
                <wp:positionV relativeFrom="paragraph">
                  <wp:posOffset>117498</wp:posOffset>
                </wp:positionV>
                <wp:extent cx="2637782" cy="249170"/>
                <wp:effectExtent l="38100" t="57150" r="106045" b="151130"/>
                <wp:wrapNone/>
                <wp:docPr id="196" name="Straight Arrow Connector 196"/>
                <wp:cNvGraphicFramePr/>
                <a:graphic xmlns:a="http://schemas.openxmlformats.org/drawingml/2006/main">
                  <a:graphicData uri="http://schemas.microsoft.com/office/word/2010/wordprocessingShape">
                    <wps:wsp>
                      <wps:cNvCnPr/>
                      <wps:spPr>
                        <a:xfrm>
                          <a:off x="0" y="0"/>
                          <a:ext cx="2637782" cy="249170"/>
                        </a:xfrm>
                        <a:prstGeom prst="straightConnector1">
                          <a:avLst/>
                        </a:prstGeom>
                        <a:ln w="38100">
                          <a:tailEnd type="triangle"/>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81523" id="Straight Arrow Connector 196" o:spid="_x0000_s1026" type="#_x0000_t32" style="position:absolute;margin-left:159.65pt;margin-top:9.25pt;width:207.7pt;height:19.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" strokecolor="#0f0d29 [3200]" strokeweight="3pt">
                <v:stroke endarrow="block"/>
                <v:shadow on="t" color="black" opacity="26214f" origin="-.5,-.5" offset=".74836mm,.74836mm"/>
              </v:shape>
            </w:pict>
          </mc:Fallback>
        </mc:AlternateContent>
      </w:r>
      <w:r>
        <w:t>Generated Geometry</w:t>
      </w:r>
    </w:p>
    <w:p w14:paraId="3321A2D5" w14:textId="52E4FCB1" w:rsidR="00814EA2" w:rsidRDefault="00814EA2" w:rsidP="00BA59FC">
      <w:pPr>
        <w:pStyle w:val="Content"/>
        <w:numPr>
          <w:ilvl w:val="0"/>
          <w:numId w:val="4"/>
        </w:numPr>
      </w:pPr>
      <w:r>
        <w:t>Additional curves (hidden, not important for user)</w:t>
      </w:r>
    </w:p>
    <w:p w14:paraId="2C708239" w14:textId="73E8F0FB" w:rsidR="00814EA2" w:rsidRDefault="00814EA2" w:rsidP="00BA59FC">
      <w:pPr>
        <w:pStyle w:val="Content"/>
        <w:numPr>
          <w:ilvl w:val="0"/>
          <w:numId w:val="4"/>
        </w:numPr>
      </w:pPr>
      <w:r>
        <w:t>Curve Group</w:t>
      </w:r>
    </w:p>
    <w:p w14:paraId="4A71C119" w14:textId="0909B5ED" w:rsidR="00814EA2" w:rsidRDefault="00814EA2" w:rsidP="00814EA2">
      <w:pPr>
        <w:pStyle w:val="Content"/>
      </w:pPr>
    </w:p>
    <w:p w14:paraId="5494F068" w14:textId="0EFF8CFC" w:rsidR="00814EA2" w:rsidRDefault="00814EA2" w:rsidP="00814EA2">
      <w:pPr>
        <w:pStyle w:val="Content"/>
      </w:pPr>
      <w:r>
        <w:t>Same as with Curve Card, you can control Curve Tube</w:t>
      </w:r>
      <w:r w:rsidR="00B409D9">
        <w:t>s</w:t>
      </w:r>
      <w:r>
        <w:t xml:space="preserve"> using control curve</w:t>
      </w:r>
      <w:r w:rsidR="00B409D9">
        <w:t>s</w:t>
      </w:r>
      <w:r>
        <w:t xml:space="preserve"> (</w:t>
      </w:r>
      <w:proofErr w:type="spellStart"/>
      <w:r>
        <w:t>pathCurve</w:t>
      </w:r>
      <w:proofErr w:type="spellEnd"/>
      <w:r>
        <w:t xml:space="preserve">#) and generated geometry is not selectable in viewport by default. You can only select </w:t>
      </w:r>
      <w:proofErr w:type="spellStart"/>
      <w:r>
        <w:t>pathCurve</w:t>
      </w:r>
      <w:proofErr w:type="spellEnd"/>
      <w:r>
        <w:t># object</w:t>
      </w:r>
      <w:r w:rsidR="00B409D9">
        <w:t>s</w:t>
      </w:r>
      <w:r>
        <w:t>.</w:t>
      </w:r>
    </w:p>
    <w:p w14:paraId="5417C26A" w14:textId="0549A0FF" w:rsidR="00814EA2" w:rsidRDefault="00814EA2" w:rsidP="00814EA2">
      <w:pPr>
        <w:pStyle w:val="Content"/>
      </w:pPr>
      <w:r>
        <w:rPr>
          <w:noProof/>
        </w:rPr>
        <w:drawing>
          <wp:inline distT="0" distB="0" distL="0" distR="0" wp14:anchorId="74B21B31" wp14:editId="763DC88B">
            <wp:extent cx="3098536" cy="1078174"/>
            <wp:effectExtent l="0" t="0" r="6985"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5345" cy="1094462"/>
                    </a:xfrm>
                    <a:prstGeom prst="rect">
                      <a:avLst/>
                    </a:prstGeom>
                  </pic:spPr>
                </pic:pic>
              </a:graphicData>
            </a:graphic>
          </wp:inline>
        </w:drawing>
      </w:r>
    </w:p>
    <w:p w14:paraId="3E4F319C" w14:textId="4CF0E92B" w:rsidR="00B409D9" w:rsidRDefault="00B409D9" w:rsidP="00B409D9">
      <w:pPr>
        <w:pStyle w:val="Content"/>
      </w:pPr>
      <w:r>
        <w:t xml:space="preserve">You can transform </w:t>
      </w:r>
      <w:proofErr w:type="spellStart"/>
      <w:r>
        <w:t>pathCurve</w:t>
      </w:r>
      <w:proofErr w:type="spellEnd"/>
      <w:r>
        <w:t xml:space="preserve"> as you transform any other curve or geometry, with only exception for scale. Only Uniform scale is supported. To increase the length of the curve, simply drag Control Vertices to make the curve longer (or use </w:t>
      </w:r>
      <w:r>
        <w:rPr>
          <w:b/>
          <w:bCs/>
        </w:rPr>
        <w:t>Extend</w:t>
      </w:r>
      <w:r>
        <w:t xml:space="preserve">) and then adjust </w:t>
      </w:r>
      <w:r>
        <w:rPr>
          <w:b/>
          <w:bCs/>
        </w:rPr>
        <w:t xml:space="preserve">Width X </w:t>
      </w:r>
      <w:r>
        <w:t xml:space="preserve">and </w:t>
      </w:r>
      <w:r>
        <w:rPr>
          <w:b/>
          <w:bCs/>
        </w:rPr>
        <w:t>Width Z</w:t>
      </w:r>
      <w:r>
        <w:t xml:space="preserve"> attribute in the Channel Box (more on that later).</w:t>
      </w:r>
    </w:p>
    <w:p w14:paraId="512E06A3" w14:textId="77777777" w:rsidR="00A85643" w:rsidRDefault="00A85643" w:rsidP="00B409D9">
      <w:pPr>
        <w:pStyle w:val="Content"/>
      </w:pPr>
    </w:p>
    <w:p w14:paraId="76AC5976" w14:textId="0336FDD3" w:rsidR="00A85643" w:rsidRDefault="00A85643" w:rsidP="00A85643">
      <w:pPr>
        <w:pStyle w:val="Content"/>
      </w:pPr>
      <w:r>
        <w:t xml:space="preserve">You can </w:t>
      </w:r>
      <w:r w:rsidRPr="00610019">
        <w:rPr>
          <w:b/>
          <w:bCs/>
        </w:rPr>
        <w:t>change pivot point</w:t>
      </w:r>
      <w:r>
        <w:t xml:space="preserve"> of your control curves anytime </w:t>
      </w:r>
      <w:r w:rsidRPr="00610019">
        <w:rPr>
          <w:b/>
          <w:bCs/>
        </w:rPr>
        <w:t>without any issues</w:t>
      </w:r>
      <w:r>
        <w:t>.</w:t>
      </w:r>
    </w:p>
    <w:p w14:paraId="6FB438CD" w14:textId="77777777" w:rsidR="007734C5" w:rsidRDefault="007734C5" w:rsidP="00A85643">
      <w:pPr>
        <w:pStyle w:val="Content"/>
      </w:pPr>
    </w:p>
    <w:p w14:paraId="48C68707" w14:textId="0147E9C0" w:rsidR="007734C5" w:rsidRPr="005F63D6" w:rsidRDefault="007734C5" w:rsidP="007734C5">
      <w:pPr>
        <w:pStyle w:val="Content"/>
        <w:rPr>
          <w:b/>
          <w:bCs/>
          <w:noProof/>
        </w:rPr>
      </w:pPr>
      <w:r>
        <w:rPr>
          <w:noProof/>
        </w:rPr>
        <mc:AlternateContent>
          <mc:Choice Requires="wpg">
            <w:drawing>
              <wp:anchor distT="0" distB="0" distL="114300" distR="114300" simplePos="0" relativeHeight="251733504" behindDoc="0" locked="0" layoutInCell="1" allowOverlap="1" wp14:anchorId="52798399" wp14:editId="3EDF262B">
                <wp:simplePos x="0" y="0"/>
                <wp:positionH relativeFrom="margin">
                  <wp:align>right</wp:align>
                </wp:positionH>
                <wp:positionV relativeFrom="paragraph">
                  <wp:posOffset>54042</wp:posOffset>
                </wp:positionV>
                <wp:extent cx="2335464" cy="1570990"/>
                <wp:effectExtent l="0" t="0" r="8255" b="0"/>
                <wp:wrapThrough wrapText="bothSides">
                  <wp:wrapPolygon edited="0">
                    <wp:start x="3525" y="0"/>
                    <wp:lineTo x="0" y="2095"/>
                    <wp:lineTo x="0" y="2619"/>
                    <wp:lineTo x="3348" y="8382"/>
                    <wp:lineTo x="176" y="12572"/>
                    <wp:lineTo x="0" y="15977"/>
                    <wp:lineTo x="705" y="16763"/>
                    <wp:lineTo x="3525" y="16763"/>
                    <wp:lineTo x="3525" y="21216"/>
                    <wp:lineTo x="21500" y="21216"/>
                    <wp:lineTo x="21500" y="0"/>
                    <wp:lineTo x="3525" y="0"/>
                  </wp:wrapPolygon>
                </wp:wrapThrough>
                <wp:docPr id="37" name="Group 37"/>
                <wp:cNvGraphicFramePr/>
                <a:graphic xmlns:a="http://schemas.openxmlformats.org/drawingml/2006/main">
                  <a:graphicData uri="http://schemas.microsoft.com/office/word/2010/wordprocessingGroup">
                    <wpg:wgp>
                      <wpg:cNvGrpSpPr/>
                      <wpg:grpSpPr>
                        <a:xfrm>
                          <a:off x="0" y="0"/>
                          <a:ext cx="2335464" cy="1570990"/>
                          <a:chOff x="0" y="0"/>
                          <a:chExt cx="2335464" cy="1570990"/>
                        </a:xfrm>
                      </wpg:grpSpPr>
                      <pic:pic xmlns:pic="http://schemas.openxmlformats.org/drawingml/2006/picture">
                        <pic:nvPicPr>
                          <pic:cNvPr id="38" name="Picture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21574" y="0"/>
                            <a:ext cx="1913890" cy="1570990"/>
                          </a:xfrm>
                          <a:prstGeom prst="rect">
                            <a:avLst/>
                          </a:prstGeom>
                        </pic:spPr>
                      </pic:pic>
                      <pic:pic xmlns:pic="http://schemas.openxmlformats.org/drawingml/2006/picture">
                        <pic:nvPicPr>
                          <pic:cNvPr id="39" name="Graphic 39" descr="Close"/>
                          <pic:cNvPicPr>
                            <a:picLocks noChangeAspect="1"/>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878774"/>
                            <a:ext cx="359410" cy="359410"/>
                          </a:xfrm>
                          <a:prstGeom prst="rect">
                            <a:avLst/>
                          </a:prstGeom>
                        </pic:spPr>
                      </pic:pic>
                      <pic:pic xmlns:pic="http://schemas.openxmlformats.org/drawingml/2006/picture">
                        <pic:nvPicPr>
                          <pic:cNvPr id="40" name="Graphic 40" descr="Checkmark"/>
                          <pic:cNvPicPr>
                            <a:picLocks noChangeAspect="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23750" y="17813"/>
                            <a:ext cx="344805" cy="344805"/>
                          </a:xfrm>
                          <a:prstGeom prst="rect">
                            <a:avLst/>
                          </a:prstGeom>
                        </pic:spPr>
                      </pic:pic>
                      <wps:wsp>
                        <wps:cNvPr id="41" name="Rectangle 41"/>
                        <wps:cNvSpPr/>
                        <wps:spPr>
                          <a:xfrm>
                            <a:off x="440624" y="779071"/>
                            <a:ext cx="1529715" cy="755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446561" y="13112"/>
                            <a:ext cx="1529715" cy="717550"/>
                          </a:xfrm>
                          <a:prstGeom prst="rect">
                            <a:avLst/>
                          </a:prstGeom>
                          <a:noFill/>
                          <a:ln w="3810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71AE11" id="Group 37" o:spid="_x0000_s1026" style="position:absolute;margin-left:132.7pt;margin-top:4.25pt;width:183.9pt;height:123.7pt;z-index:251733504;mso-position-horizontal:right;mso-position-horizontal-relative:margin" coordsize="23354,15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">
                <v:shape id="Picture 38" o:spid="_x0000_s1027" type="#_x0000_t75" style="position:absolute;left:4215;width:19139;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">
                  <v:imagedata r:id="rId46" o:title=""/>
                </v:shape>
                <v:shape id="Graphic 39" o:spid="_x0000_s1028" type="#_x0000_t75" alt="Close" style="position:absolute;top:8787;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">
                  <v:imagedata r:id="rId47" o:title="Close"/>
                </v:shape>
                <v:shape id="Graphic 40" o:spid="_x0000_s1029" type="#_x0000_t75" alt="Checkmark" style="position:absolute;left:237;top:178;width:3448;height: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">
                  <v:imagedata r:id="rId48" o:title="Checkmark"/>
                </v:shape>
                <v:rect id="Rectangle 41" o:spid="_x0000_s1030" style="position:absolute;left:4406;top:7790;width:15297;height:7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" filled="f" strokecolor="red" strokeweight="3pt">
                  <v:stroke joinstyle="round"/>
                </v:rect>
                <v:rect id="Rectangle 42" o:spid="_x0000_s1031" style="position:absolute;left:4465;top:131;width:15297;height:7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" filled="f" strokecolor="#00b050" strokeweight="3pt">
                  <v:stroke joinstyle="round"/>
                </v:rect>
                <w10:wrap type="through" anchorx="margin"/>
              </v:group>
            </w:pict>
          </mc:Fallback>
        </mc:AlternateContent>
      </w:r>
      <w:r>
        <w:rPr>
          <w:noProof/>
        </w:rPr>
        <w:t xml:space="preserve">You can </w:t>
      </w:r>
      <w:r w:rsidRPr="008B4EAE">
        <w:rPr>
          <w:b/>
          <w:bCs/>
          <w:noProof/>
        </w:rPr>
        <w:t>only rename the entire curve group</w:t>
      </w:r>
      <w:r>
        <w:rPr>
          <w:noProof/>
        </w:rPr>
        <w:t xml:space="preserve">. </w:t>
      </w:r>
      <w:r w:rsidRPr="005F63D6">
        <w:rPr>
          <w:b/>
          <w:bCs/>
          <w:noProof/>
        </w:rPr>
        <w:t>Do not rename any other components.</w:t>
      </w:r>
      <w:r w:rsidRPr="007734C5">
        <w:rPr>
          <w:noProof/>
        </w:rPr>
        <w:t xml:space="preserve"> </w:t>
      </w:r>
    </w:p>
    <w:p w14:paraId="157CFAC0" w14:textId="1CFD9569" w:rsidR="00A85643" w:rsidRDefault="00A85643" w:rsidP="00B409D9">
      <w:pPr>
        <w:pStyle w:val="Content"/>
      </w:pPr>
    </w:p>
    <w:p w14:paraId="3861479D" w14:textId="7E8E7C7C" w:rsidR="00E349EB" w:rsidRDefault="00E349EB">
      <w:pPr>
        <w:spacing w:after="200"/>
        <w:jc w:val="left"/>
        <w:rPr>
          <w:b w:val="0"/>
        </w:rPr>
      </w:pPr>
      <w:r>
        <w:br w:type="page"/>
      </w:r>
    </w:p>
    <w:p w14:paraId="41EB158F" w14:textId="395341DA" w:rsidR="00325FA6" w:rsidRDefault="00325FA6" w:rsidP="00325FA6">
      <w:pPr>
        <w:pStyle w:val="Heading1"/>
      </w:pPr>
      <w:bookmarkStart w:id="12" w:name="_Toc20858065"/>
      <w:bookmarkStart w:id="13" w:name="_Toc20858304"/>
      <w:r>
        <w:lastRenderedPageBreak/>
        <w:t>Curve Card/Tube Attributes</w:t>
      </w:r>
      <w:bookmarkEnd w:id="12"/>
      <w:bookmarkEnd w:id="13"/>
    </w:p>
    <w:p w14:paraId="018F327E" w14:textId="77777777" w:rsidR="002F29FA" w:rsidRDefault="002F29FA" w:rsidP="00325FA6">
      <w:pPr>
        <w:pStyle w:val="Content"/>
      </w:pPr>
      <w:r>
        <w:rPr>
          <w:noProof/>
        </w:rPr>
        <w:drawing>
          <wp:anchor distT="0" distB="0" distL="114300" distR="114300" simplePos="0" relativeHeight="251636224" behindDoc="0" locked="0" layoutInCell="1" allowOverlap="1" wp14:anchorId="11CC0207" wp14:editId="063F841D">
            <wp:simplePos x="0" y="0"/>
            <wp:positionH relativeFrom="margin">
              <wp:posOffset>2977653</wp:posOffset>
            </wp:positionH>
            <wp:positionV relativeFrom="paragraph">
              <wp:posOffset>7620</wp:posOffset>
            </wp:positionV>
            <wp:extent cx="1590040" cy="3695065"/>
            <wp:effectExtent l="0" t="0" r="0" b="635"/>
            <wp:wrapThrough wrapText="bothSides">
              <wp:wrapPolygon edited="0">
                <wp:start x="0" y="0"/>
                <wp:lineTo x="0" y="21492"/>
                <wp:lineTo x="21220" y="21492"/>
                <wp:lineTo x="21220"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590040" cy="3695065"/>
                    </a:xfrm>
                    <a:prstGeom prst="rect">
                      <a:avLst/>
                    </a:prstGeom>
                  </pic:spPr>
                </pic:pic>
              </a:graphicData>
            </a:graphic>
          </wp:anchor>
        </w:drawing>
      </w:r>
      <w:r>
        <w:rPr>
          <w:noProof/>
        </w:rPr>
        <w:drawing>
          <wp:anchor distT="0" distB="0" distL="114300" distR="114300" simplePos="0" relativeHeight="251637248" behindDoc="0" locked="0" layoutInCell="1" allowOverlap="1" wp14:anchorId="0E56975C" wp14:editId="4DBBF18D">
            <wp:simplePos x="0" y="0"/>
            <wp:positionH relativeFrom="margin">
              <wp:align>right</wp:align>
            </wp:positionH>
            <wp:positionV relativeFrom="paragraph">
              <wp:posOffset>9525</wp:posOffset>
            </wp:positionV>
            <wp:extent cx="1704762" cy="3600000"/>
            <wp:effectExtent l="0" t="0" r="0" b="635"/>
            <wp:wrapThrough wrapText="bothSides">
              <wp:wrapPolygon edited="0">
                <wp:start x="0" y="0"/>
                <wp:lineTo x="0" y="21490"/>
                <wp:lineTo x="21246" y="21490"/>
                <wp:lineTo x="21246"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04762" cy="3600000"/>
                    </a:xfrm>
                    <a:prstGeom prst="rect">
                      <a:avLst/>
                    </a:prstGeom>
                  </pic:spPr>
                </pic:pic>
              </a:graphicData>
            </a:graphic>
          </wp:anchor>
        </w:drawing>
      </w:r>
      <w:r w:rsidR="00325FA6">
        <w:t xml:space="preserve">Every </w:t>
      </w:r>
      <w:r w:rsidR="00325FA6" w:rsidRPr="00852B76">
        <w:rPr>
          <w:b/>
          <w:bCs/>
        </w:rPr>
        <w:t>Curve Card</w:t>
      </w:r>
      <w:r w:rsidR="00325FA6">
        <w:t xml:space="preserve"> or </w:t>
      </w:r>
      <w:r w:rsidR="00325FA6" w:rsidRPr="00852B76">
        <w:rPr>
          <w:b/>
          <w:bCs/>
        </w:rPr>
        <w:t>Tube</w:t>
      </w:r>
      <w:r w:rsidR="00325FA6">
        <w:t xml:space="preserve"> have </w:t>
      </w:r>
      <w:r w:rsidRPr="00DC18EC">
        <w:rPr>
          <w:b/>
          <w:bCs/>
        </w:rPr>
        <w:t>control attributes</w:t>
      </w:r>
      <w:r>
        <w:t xml:space="preserve"> attached to it, that allow for advanced controls and transformations.</w:t>
      </w:r>
    </w:p>
    <w:p w14:paraId="65A9A48D" w14:textId="77777777" w:rsidR="002F29FA" w:rsidRDefault="002F29FA" w:rsidP="00325FA6">
      <w:pPr>
        <w:pStyle w:val="Content"/>
      </w:pPr>
    </w:p>
    <w:p w14:paraId="3D6884BA" w14:textId="77777777" w:rsidR="0039615A" w:rsidRDefault="002F29FA" w:rsidP="00325FA6">
      <w:pPr>
        <w:pStyle w:val="Content"/>
      </w:pPr>
      <w:r>
        <w:t>Some of the options are different between Curve Cards and Tubes</w:t>
      </w:r>
    </w:p>
    <w:p w14:paraId="5F299A9A" w14:textId="77777777" w:rsidR="0039615A" w:rsidRDefault="0039615A" w:rsidP="00325FA6">
      <w:pPr>
        <w:pStyle w:val="Content"/>
      </w:pPr>
    </w:p>
    <w:p w14:paraId="571CA10D" w14:textId="638C5AF8" w:rsidR="0039615A" w:rsidRDefault="0039615A" w:rsidP="00325FA6">
      <w:pPr>
        <w:pStyle w:val="Content"/>
      </w:pPr>
      <w:r>
        <w:t xml:space="preserve">You can change the attribute of multiple curves by selecting them, clicking on attribute name (for example </w:t>
      </w:r>
      <w:r>
        <w:rPr>
          <w:b/>
          <w:bCs/>
        </w:rPr>
        <w:t>Twist</w:t>
      </w:r>
      <w:r>
        <w:t>) and then middle mouse dragging in the viewport.</w:t>
      </w:r>
    </w:p>
    <w:p w14:paraId="38F8CE3B" w14:textId="7360EFC7" w:rsidR="00325FA6" w:rsidRDefault="0039615A" w:rsidP="00325FA6">
      <w:pPr>
        <w:pStyle w:val="Content"/>
      </w:pPr>
      <w:r>
        <w:t>You can also manually enter numbers or use any other attribute editing technique Maya has to offer.</w:t>
      </w:r>
    </w:p>
    <w:p w14:paraId="68DB917D" w14:textId="4A694D57" w:rsidR="0039615A" w:rsidRDefault="0039615A" w:rsidP="00325FA6">
      <w:pPr>
        <w:pStyle w:val="Content"/>
      </w:pPr>
    </w:p>
    <w:p w14:paraId="08DBE4DD" w14:textId="55FA4A19" w:rsidR="0039615A" w:rsidRDefault="0039615A" w:rsidP="00325FA6">
      <w:pPr>
        <w:pStyle w:val="Content"/>
      </w:pPr>
      <w:r>
        <w:t>Attributes:</w:t>
      </w:r>
    </w:p>
    <w:p w14:paraId="5E281E72" w14:textId="6E143D40" w:rsidR="00D03BDE" w:rsidRDefault="00D03BDE" w:rsidP="00BA59FC">
      <w:pPr>
        <w:pStyle w:val="Content"/>
        <w:numPr>
          <w:ilvl w:val="0"/>
          <w:numId w:val="5"/>
        </w:numPr>
      </w:pPr>
      <w:r w:rsidRPr="007D15D0">
        <w:rPr>
          <w:b/>
          <w:bCs/>
        </w:rPr>
        <w:t>Geometry Controls</w:t>
      </w:r>
      <w:r w:rsidR="00B75F72">
        <w:t>:</w:t>
      </w:r>
    </w:p>
    <w:p w14:paraId="7DF98D5A" w14:textId="3B6649C0" w:rsidR="0039615A" w:rsidRDefault="0039615A" w:rsidP="00BA59FC">
      <w:pPr>
        <w:pStyle w:val="Content"/>
        <w:numPr>
          <w:ilvl w:val="1"/>
          <w:numId w:val="5"/>
        </w:numPr>
      </w:pPr>
      <w:r w:rsidRPr="007D15D0">
        <w:rPr>
          <w:b/>
          <w:bCs/>
        </w:rPr>
        <w:t>Length Divisions</w:t>
      </w:r>
      <w:r>
        <w:t xml:space="preserve"> – controls the length divisions of the geometry generated by control curves.</w:t>
      </w:r>
    </w:p>
    <w:p w14:paraId="2D6B8AC3" w14:textId="10080BDB" w:rsidR="0039615A" w:rsidRDefault="0039615A" w:rsidP="00BA59FC">
      <w:pPr>
        <w:pStyle w:val="Content"/>
        <w:numPr>
          <w:ilvl w:val="1"/>
          <w:numId w:val="5"/>
        </w:numPr>
      </w:pPr>
      <w:r w:rsidRPr="007D15D0">
        <w:rPr>
          <w:b/>
          <w:bCs/>
        </w:rPr>
        <w:t>Width Divisions</w:t>
      </w:r>
      <w:r>
        <w:t xml:space="preserve"> – controls the width divisions of the geometry.</w:t>
      </w:r>
    </w:p>
    <w:p w14:paraId="437828DC" w14:textId="40F3AF1F" w:rsidR="0039615A" w:rsidRDefault="0039615A" w:rsidP="00BA59FC">
      <w:pPr>
        <w:pStyle w:val="Content"/>
        <w:numPr>
          <w:ilvl w:val="1"/>
          <w:numId w:val="5"/>
        </w:numPr>
      </w:pPr>
      <w:r w:rsidRPr="007D15D0">
        <w:rPr>
          <w:b/>
          <w:bCs/>
        </w:rPr>
        <w:t xml:space="preserve">Orientation </w:t>
      </w:r>
      <w:r>
        <w:t>– rotates the geometry around its control curve</w:t>
      </w:r>
    </w:p>
    <w:p w14:paraId="5F921672" w14:textId="065F0727" w:rsidR="0039615A" w:rsidRDefault="0039615A" w:rsidP="00BA59FC">
      <w:pPr>
        <w:pStyle w:val="Content"/>
        <w:numPr>
          <w:ilvl w:val="1"/>
          <w:numId w:val="5"/>
        </w:numPr>
      </w:pPr>
      <w:r w:rsidRPr="007D15D0">
        <w:rPr>
          <w:b/>
          <w:bCs/>
        </w:rPr>
        <w:t>Twist</w:t>
      </w:r>
      <w:r>
        <w:t xml:space="preserve"> – twists </w:t>
      </w:r>
      <w:r w:rsidR="00D03BDE">
        <w:t>generated geometry around its control curve</w:t>
      </w:r>
    </w:p>
    <w:p w14:paraId="06A2214A" w14:textId="11067D9B" w:rsidR="00D03BDE" w:rsidRDefault="00D03BDE" w:rsidP="00BA59FC">
      <w:pPr>
        <w:pStyle w:val="Content"/>
        <w:numPr>
          <w:ilvl w:val="1"/>
          <w:numId w:val="5"/>
        </w:numPr>
      </w:pPr>
      <w:r w:rsidRPr="007D15D0">
        <w:rPr>
          <w:b/>
          <w:bCs/>
        </w:rPr>
        <w:t xml:space="preserve">Width, Width X and Width Z </w:t>
      </w:r>
      <w:r>
        <w:t>– controls the width of curve card and tube. Note how tube has two options for width, so you can create flat tubes and other shapes</w:t>
      </w:r>
    </w:p>
    <w:p w14:paraId="410D5E0D" w14:textId="2A83A974" w:rsidR="00D03BDE" w:rsidRDefault="00D03BDE" w:rsidP="00BA59FC">
      <w:pPr>
        <w:pStyle w:val="Content"/>
        <w:numPr>
          <w:ilvl w:val="1"/>
          <w:numId w:val="5"/>
        </w:numPr>
      </w:pPr>
      <w:r w:rsidRPr="007D15D0">
        <w:rPr>
          <w:b/>
          <w:bCs/>
        </w:rPr>
        <w:t>Taper</w:t>
      </w:r>
      <w:r>
        <w:t xml:space="preserve"> – tapers geometry from the first CV of the curve to the last. Taper is linear.</w:t>
      </w:r>
    </w:p>
    <w:p w14:paraId="18088FC0" w14:textId="561C6E70" w:rsidR="00D03BDE" w:rsidRDefault="00D03BDE" w:rsidP="00BA59FC">
      <w:pPr>
        <w:pStyle w:val="Content"/>
        <w:numPr>
          <w:ilvl w:val="1"/>
          <w:numId w:val="5"/>
        </w:numPr>
      </w:pPr>
      <w:r w:rsidRPr="007D15D0">
        <w:rPr>
          <w:b/>
          <w:bCs/>
        </w:rPr>
        <w:t>Curve Refine</w:t>
      </w:r>
      <w:r>
        <w:t xml:space="preserve"> – post-subdivides control curve to allow for more accurate geometry generation. Original </w:t>
      </w:r>
      <w:proofErr w:type="spellStart"/>
      <w:r>
        <w:t>pathCurve</w:t>
      </w:r>
      <w:proofErr w:type="spellEnd"/>
      <w:r>
        <w:t xml:space="preserve"> stays unchanged.</w:t>
      </w:r>
    </w:p>
    <w:p w14:paraId="1BC5966E" w14:textId="06278842" w:rsidR="007E3B9C" w:rsidRDefault="00D03BDE" w:rsidP="00BA59FC">
      <w:pPr>
        <w:pStyle w:val="Content"/>
        <w:numPr>
          <w:ilvl w:val="1"/>
          <w:numId w:val="5"/>
        </w:numPr>
      </w:pPr>
      <w:r w:rsidRPr="007D15D0">
        <w:rPr>
          <w:b/>
          <w:bCs/>
        </w:rPr>
        <w:t>Curve Smooth</w:t>
      </w:r>
      <w:r>
        <w:t xml:space="preserve"> – post-smooth of the control curve allowing for smoother geometry generation. Original </w:t>
      </w:r>
      <w:proofErr w:type="spellStart"/>
      <w:r>
        <w:t>pathCurve</w:t>
      </w:r>
      <w:proofErr w:type="spellEnd"/>
      <w:r>
        <w:t xml:space="preserve"> stays unchanged.</w:t>
      </w:r>
    </w:p>
    <w:p w14:paraId="718B401D" w14:textId="4831E231" w:rsidR="00D03BDE" w:rsidRPr="007E3B9C" w:rsidRDefault="007E3B9C" w:rsidP="007E3B9C">
      <w:pPr>
        <w:spacing w:after="200"/>
        <w:jc w:val="left"/>
        <w:rPr>
          <w:b w:val="0"/>
        </w:rPr>
      </w:pPr>
      <w:r>
        <w:br w:type="page"/>
      </w:r>
    </w:p>
    <w:p w14:paraId="7FECEFAF" w14:textId="47421AAE" w:rsidR="00D03BDE" w:rsidRDefault="00D03BDE" w:rsidP="00BA59FC">
      <w:pPr>
        <w:pStyle w:val="Content"/>
        <w:numPr>
          <w:ilvl w:val="0"/>
          <w:numId w:val="5"/>
        </w:numPr>
      </w:pPr>
      <w:r w:rsidRPr="007D15D0">
        <w:rPr>
          <w:b/>
          <w:bCs/>
        </w:rPr>
        <w:lastRenderedPageBreak/>
        <w:t>UV Controls</w:t>
      </w:r>
      <w:r w:rsidR="0046240F">
        <w:t xml:space="preserve"> – procedurally control the UVs of the generated geometry.</w:t>
      </w:r>
    </w:p>
    <w:p w14:paraId="70285AB8" w14:textId="77EFE2E3" w:rsidR="00D03BDE" w:rsidRDefault="006E3B1C" w:rsidP="00BA59FC">
      <w:pPr>
        <w:pStyle w:val="Content"/>
        <w:numPr>
          <w:ilvl w:val="1"/>
          <w:numId w:val="5"/>
        </w:numPr>
      </w:pPr>
      <w:r w:rsidRPr="007D15D0">
        <w:rPr>
          <w:b/>
          <w:bCs/>
        </w:rPr>
        <w:t>Move U/Move V</w:t>
      </w:r>
      <w:r>
        <w:t xml:space="preserve"> – controls the UV of a curve/tube</w:t>
      </w:r>
      <w:r w:rsidR="0046240F">
        <w:t xml:space="preserve"> generated geometry</w:t>
      </w:r>
      <w:r>
        <w:t xml:space="preserve"> and allows for quick UV edit right in the viewport.</w:t>
      </w:r>
    </w:p>
    <w:p w14:paraId="688B0A72" w14:textId="415A3047" w:rsidR="0046240F" w:rsidRDefault="0046240F" w:rsidP="00BA59FC">
      <w:pPr>
        <w:pStyle w:val="Content"/>
        <w:numPr>
          <w:ilvl w:val="1"/>
          <w:numId w:val="5"/>
        </w:numPr>
      </w:pPr>
      <w:r w:rsidRPr="007D15D0">
        <w:rPr>
          <w:b/>
          <w:bCs/>
        </w:rPr>
        <w:t>Rotate UV</w:t>
      </w:r>
      <w:r>
        <w:t xml:space="preserve"> – rotates UV of a curve/tube</w:t>
      </w:r>
    </w:p>
    <w:p w14:paraId="3BFAF4FA" w14:textId="07B5508F" w:rsidR="0046240F" w:rsidRDefault="0046240F" w:rsidP="00BA59FC">
      <w:pPr>
        <w:pStyle w:val="Content"/>
        <w:numPr>
          <w:ilvl w:val="1"/>
          <w:numId w:val="5"/>
        </w:numPr>
      </w:pPr>
      <w:r w:rsidRPr="007D15D0">
        <w:rPr>
          <w:b/>
          <w:bCs/>
        </w:rPr>
        <w:t xml:space="preserve">Scale U/Scale V </w:t>
      </w:r>
      <w:r>
        <w:t>– scales UVs of a curve/tube</w:t>
      </w:r>
    </w:p>
    <w:p w14:paraId="51E0279C" w14:textId="17685A9D" w:rsidR="00A111F1" w:rsidRDefault="00A111F1" w:rsidP="00BA59FC">
      <w:pPr>
        <w:pStyle w:val="Content"/>
        <w:numPr>
          <w:ilvl w:val="0"/>
          <w:numId w:val="5"/>
        </w:numPr>
      </w:pPr>
      <w:r w:rsidRPr="007D15D0">
        <w:rPr>
          <w:b/>
          <w:bCs/>
        </w:rPr>
        <w:t>Solidify (Extrude)</w:t>
      </w:r>
      <w:r>
        <w:t xml:space="preserve"> – procedurally extrudes curve/tube geometry to add thickness</w:t>
      </w:r>
    </w:p>
    <w:p w14:paraId="1969077D" w14:textId="1ABCBF2D" w:rsidR="00A111F1" w:rsidRDefault="009F6617" w:rsidP="00BA59FC">
      <w:pPr>
        <w:pStyle w:val="Content"/>
        <w:numPr>
          <w:ilvl w:val="1"/>
          <w:numId w:val="5"/>
        </w:numPr>
      </w:pPr>
      <w:r w:rsidRPr="007D15D0">
        <w:rPr>
          <w:b/>
          <w:bCs/>
        </w:rPr>
        <w:t>Solidify Thickness</w:t>
      </w:r>
      <w:r>
        <w:t xml:space="preserve"> – controls the thickness of the extruded geometry</w:t>
      </w:r>
    </w:p>
    <w:p w14:paraId="55FED7D2" w14:textId="2B902358" w:rsidR="009F6617" w:rsidRDefault="009F6617" w:rsidP="00BA59FC">
      <w:pPr>
        <w:pStyle w:val="Content"/>
        <w:numPr>
          <w:ilvl w:val="1"/>
          <w:numId w:val="5"/>
        </w:numPr>
      </w:pPr>
      <w:r w:rsidRPr="007D15D0">
        <w:rPr>
          <w:b/>
          <w:bCs/>
        </w:rPr>
        <w:t>Solidify Divisions</w:t>
      </w:r>
      <w:r>
        <w:t xml:space="preserve"> – controls the amount of divisions of the extruded geometry</w:t>
      </w:r>
    </w:p>
    <w:p w14:paraId="53A8A9F4" w14:textId="2CE8E04D" w:rsidR="009F6617" w:rsidRDefault="009F6617" w:rsidP="00BA59FC">
      <w:pPr>
        <w:pStyle w:val="Content"/>
        <w:numPr>
          <w:ilvl w:val="1"/>
          <w:numId w:val="5"/>
        </w:numPr>
      </w:pPr>
      <w:r w:rsidRPr="007D15D0">
        <w:rPr>
          <w:b/>
          <w:bCs/>
        </w:rPr>
        <w:t>Solidify Scale X/Y</w:t>
      </w:r>
      <w:r>
        <w:t xml:space="preserve"> – scales the extruded geometry</w:t>
      </w:r>
    </w:p>
    <w:p w14:paraId="7CF1C7B4" w14:textId="5BABD91D" w:rsidR="009F6617" w:rsidRDefault="009F6617" w:rsidP="00BA59FC">
      <w:pPr>
        <w:pStyle w:val="Content"/>
        <w:numPr>
          <w:ilvl w:val="1"/>
          <w:numId w:val="5"/>
        </w:numPr>
      </w:pPr>
      <w:r w:rsidRPr="007D15D0">
        <w:rPr>
          <w:b/>
          <w:bCs/>
        </w:rPr>
        <w:t>Solidify Offset</w:t>
      </w:r>
      <w:r>
        <w:t xml:space="preserve"> – offsets the extruded geometry</w:t>
      </w:r>
    </w:p>
    <w:p w14:paraId="6AB5044D" w14:textId="71058BD8" w:rsidR="009F6617" w:rsidRDefault="009F6617" w:rsidP="00BA59FC">
      <w:pPr>
        <w:pStyle w:val="Content"/>
        <w:numPr>
          <w:ilvl w:val="1"/>
          <w:numId w:val="5"/>
        </w:numPr>
      </w:pPr>
      <w:r w:rsidRPr="007D15D0">
        <w:rPr>
          <w:b/>
          <w:bCs/>
        </w:rPr>
        <w:t>Solidify Normals</w:t>
      </w:r>
      <w:r>
        <w:t xml:space="preserve"> – controls the smoothness of normals of the extruded geometry</w:t>
      </w:r>
    </w:p>
    <w:p w14:paraId="7CD2CB76" w14:textId="68AE6503" w:rsidR="009F6617" w:rsidRPr="007D15D0" w:rsidRDefault="009F6617" w:rsidP="00BA59FC">
      <w:pPr>
        <w:pStyle w:val="Content"/>
        <w:numPr>
          <w:ilvl w:val="0"/>
          <w:numId w:val="5"/>
        </w:numPr>
        <w:rPr>
          <w:b/>
          <w:bCs/>
        </w:rPr>
      </w:pPr>
      <w:r w:rsidRPr="007D15D0">
        <w:rPr>
          <w:b/>
          <w:bCs/>
        </w:rPr>
        <w:t>Normals (Curve Tube exclusive)</w:t>
      </w:r>
    </w:p>
    <w:p w14:paraId="05661709" w14:textId="62CB57DD" w:rsidR="009F6617" w:rsidRDefault="009F6617" w:rsidP="00BA59FC">
      <w:pPr>
        <w:pStyle w:val="Content"/>
        <w:numPr>
          <w:ilvl w:val="1"/>
          <w:numId w:val="5"/>
        </w:numPr>
      </w:pPr>
      <w:r w:rsidRPr="007D15D0">
        <w:rPr>
          <w:b/>
          <w:bCs/>
        </w:rPr>
        <w:t>Reverse normals</w:t>
      </w:r>
      <w:r>
        <w:t xml:space="preserve"> – reverses normals of</w:t>
      </w:r>
      <w:r w:rsidR="00DD24FF">
        <w:t xml:space="preserve"> the</w:t>
      </w:r>
      <w:r>
        <w:t xml:space="preserve"> generated geometry</w:t>
      </w:r>
    </w:p>
    <w:p w14:paraId="4488B047" w14:textId="685E7869" w:rsidR="009F6617" w:rsidRDefault="009F6617" w:rsidP="00BA59FC">
      <w:pPr>
        <w:pStyle w:val="Content"/>
        <w:numPr>
          <w:ilvl w:val="1"/>
          <w:numId w:val="5"/>
        </w:numPr>
      </w:pPr>
      <w:r w:rsidRPr="007D15D0">
        <w:rPr>
          <w:b/>
          <w:bCs/>
        </w:rPr>
        <w:t>Surface normals</w:t>
      </w:r>
      <w:r>
        <w:t xml:space="preserve"> – controls the smoothness of normals of the generated geometry</w:t>
      </w:r>
    </w:p>
    <w:p w14:paraId="3B4AA0A6" w14:textId="33DBD20A" w:rsidR="00750E38" w:rsidRDefault="00750E38">
      <w:pPr>
        <w:spacing w:after="200"/>
        <w:jc w:val="left"/>
        <w:rPr>
          <w:b w:val="0"/>
        </w:rPr>
      </w:pPr>
      <w:r>
        <w:br w:type="page"/>
      </w:r>
    </w:p>
    <w:p w14:paraId="2204988E" w14:textId="4A2DB54F" w:rsidR="003D52CD" w:rsidRDefault="003D52CD" w:rsidP="003D52CD">
      <w:pPr>
        <w:pStyle w:val="Heading1"/>
      </w:pPr>
      <w:bookmarkStart w:id="14" w:name="_Toc20858066"/>
      <w:bookmarkStart w:id="15" w:name="_Toc20858305"/>
      <w:r>
        <w:lastRenderedPageBreak/>
        <w:t>Applying Materials (Shaders)</w:t>
      </w:r>
      <w:bookmarkEnd w:id="14"/>
      <w:bookmarkEnd w:id="15"/>
    </w:p>
    <w:p w14:paraId="569167A6" w14:textId="0935F44E" w:rsidR="003D52CD" w:rsidRDefault="003D52CD" w:rsidP="003D52CD">
      <w:pPr>
        <w:pStyle w:val="Content"/>
      </w:pPr>
      <w:r>
        <w:t>When working with Curve Cards/Tubes it is sometimes necessary to apply materials to your geometry (hair cards texture, cable texture, etc.)</w:t>
      </w:r>
    </w:p>
    <w:p w14:paraId="75EA0DA7" w14:textId="2F1ABE26" w:rsidR="003D52CD" w:rsidRDefault="003D52CD" w:rsidP="003D52CD">
      <w:pPr>
        <w:pStyle w:val="Content"/>
      </w:pPr>
    </w:p>
    <w:p w14:paraId="6C6B26BC" w14:textId="77777777" w:rsidR="00765FC9" w:rsidRDefault="003D52CD" w:rsidP="003D52CD">
      <w:pPr>
        <w:pStyle w:val="Content"/>
      </w:pPr>
      <w:r>
        <w:t>The easiest way to apply texture</w:t>
      </w:r>
      <w:r w:rsidR="00765FC9">
        <w:t>:</w:t>
      </w:r>
      <w:r>
        <w:t xml:space="preserve"> </w:t>
      </w:r>
    </w:p>
    <w:p w14:paraId="6EB4AF60" w14:textId="77777777" w:rsidR="00765FC9" w:rsidRDefault="00765FC9" w:rsidP="00765FC9">
      <w:pPr>
        <w:pStyle w:val="Content"/>
        <w:numPr>
          <w:ilvl w:val="0"/>
          <w:numId w:val="16"/>
        </w:numPr>
      </w:pPr>
      <w:r>
        <w:t>S</w:t>
      </w:r>
      <w:r w:rsidR="003D52CD">
        <w:t xml:space="preserve">elect an entire curve group in the outliner (or press UP when </w:t>
      </w:r>
      <w:r>
        <w:t>control curve is selected)</w:t>
      </w:r>
    </w:p>
    <w:p w14:paraId="031EF5BC" w14:textId="77777777" w:rsidR="00765FC9" w:rsidRDefault="00765FC9" w:rsidP="00765FC9">
      <w:pPr>
        <w:pStyle w:val="Content"/>
        <w:numPr>
          <w:ilvl w:val="0"/>
          <w:numId w:val="16"/>
        </w:numPr>
      </w:pPr>
      <w:r>
        <w:t>RMB in the viewport</w:t>
      </w:r>
    </w:p>
    <w:p w14:paraId="26AB1294" w14:textId="77777777" w:rsidR="007E6119" w:rsidRDefault="00765FC9" w:rsidP="00765FC9">
      <w:pPr>
        <w:pStyle w:val="Content"/>
        <w:numPr>
          <w:ilvl w:val="0"/>
          <w:numId w:val="16"/>
        </w:numPr>
      </w:pPr>
      <w:r>
        <w:t>Assign New Material</w:t>
      </w:r>
      <w:r w:rsidR="007E6119">
        <w:t xml:space="preserve"> (or existing material)</w:t>
      </w:r>
    </w:p>
    <w:p w14:paraId="49314305" w14:textId="77777777" w:rsidR="007E6119" w:rsidRDefault="007E6119" w:rsidP="007E6119">
      <w:pPr>
        <w:pStyle w:val="Content"/>
      </w:pPr>
    </w:p>
    <w:p w14:paraId="3201F753" w14:textId="77777777" w:rsidR="007E6119" w:rsidRDefault="007E6119" w:rsidP="007E6119">
      <w:pPr>
        <w:pStyle w:val="Content"/>
      </w:pPr>
      <w:r>
        <w:t>The material is now applied.</w:t>
      </w:r>
    </w:p>
    <w:p w14:paraId="3318C1B7" w14:textId="31051DD1" w:rsidR="007E6119" w:rsidRDefault="007E6119" w:rsidP="007E6119">
      <w:pPr>
        <w:pStyle w:val="Content"/>
      </w:pPr>
    </w:p>
    <w:p w14:paraId="27C1822A" w14:textId="1D9DADDE" w:rsidR="007E6119" w:rsidRDefault="007E6119" w:rsidP="007E6119">
      <w:pPr>
        <w:pStyle w:val="Content"/>
      </w:pPr>
      <w:r>
        <w:rPr>
          <w:noProof/>
        </w:rPr>
        <w:drawing>
          <wp:anchor distT="0" distB="0" distL="114300" distR="114300" simplePos="0" relativeHeight="251704832" behindDoc="0" locked="0" layoutInCell="1" allowOverlap="1" wp14:anchorId="1873766E" wp14:editId="3E2E7DB9">
            <wp:simplePos x="0" y="0"/>
            <wp:positionH relativeFrom="margin">
              <wp:align>right</wp:align>
            </wp:positionH>
            <wp:positionV relativeFrom="paragraph">
              <wp:posOffset>4445</wp:posOffset>
            </wp:positionV>
            <wp:extent cx="1304290" cy="780415"/>
            <wp:effectExtent l="0" t="0" r="0" b="635"/>
            <wp:wrapThrough wrapText="bothSides">
              <wp:wrapPolygon edited="0">
                <wp:start x="0" y="0"/>
                <wp:lineTo x="0" y="21090"/>
                <wp:lineTo x="21137" y="21090"/>
                <wp:lineTo x="2113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304290" cy="780415"/>
                    </a:xfrm>
                    <a:prstGeom prst="rect">
                      <a:avLst/>
                    </a:prstGeom>
                  </pic:spPr>
                </pic:pic>
              </a:graphicData>
            </a:graphic>
          </wp:anchor>
        </w:drawing>
      </w:r>
      <w:r>
        <w:t>You can easily control the default procedural UVs of curve cards/tubes by using UV attributes in the Channel Box</w:t>
      </w:r>
      <w:r>
        <w:rPr>
          <w:noProof/>
        </w:rPr>
        <w:t>. These parameters are fully procedural and changing other attributes (for example,</w:t>
      </w:r>
      <w:r w:rsidRPr="007E6119">
        <w:rPr>
          <w:noProof/>
        </w:rPr>
        <w:t xml:space="preserve"> </w:t>
      </w:r>
      <w:r>
        <w:rPr>
          <w:noProof/>
        </w:rPr>
        <w:t>length divisions)</w:t>
      </w:r>
      <w:r w:rsidR="007524DF">
        <w:rPr>
          <w:noProof/>
        </w:rPr>
        <w:t xml:space="preserve"> will not affect default UVs.</w:t>
      </w:r>
    </w:p>
    <w:p w14:paraId="7D46F68B" w14:textId="220934AD" w:rsidR="003D52CD" w:rsidRDefault="003D52CD">
      <w:pPr>
        <w:spacing w:after="200"/>
        <w:jc w:val="left"/>
        <w:rPr>
          <w:rFonts w:eastAsiaTheme="majorEastAsia" w:cstheme="majorBidi"/>
          <w:color w:val="061F57" w:themeColor="text2" w:themeShade="BF"/>
          <w:kern w:val="28"/>
          <w:sz w:val="52"/>
          <w:szCs w:val="32"/>
        </w:rPr>
      </w:pPr>
      <w:r>
        <w:br w:type="page"/>
      </w:r>
    </w:p>
    <w:p w14:paraId="400D8C0D" w14:textId="5026D85B" w:rsidR="00750E38" w:rsidRDefault="00750E38" w:rsidP="00750E38">
      <w:pPr>
        <w:pStyle w:val="Heading1"/>
      </w:pPr>
      <w:bookmarkStart w:id="16" w:name="_Curve_Card/Curve_Tube"/>
      <w:bookmarkStart w:id="17" w:name="_Toc20858067"/>
      <w:bookmarkStart w:id="18" w:name="_Toc20858306"/>
      <w:bookmarkEnd w:id="16"/>
      <w:r>
        <w:lastRenderedPageBreak/>
        <w:t>Curve Card/Curve Tube</w:t>
      </w:r>
      <w:bookmarkEnd w:id="17"/>
      <w:bookmarkEnd w:id="18"/>
      <w:r w:rsidRPr="00750E38">
        <w:t xml:space="preserve"> </w:t>
      </w:r>
    </w:p>
    <w:p w14:paraId="1315A2A7" w14:textId="24598FA6" w:rsidR="00814EA2" w:rsidRDefault="00750E38" w:rsidP="00DB5CE3">
      <w:pPr>
        <w:pStyle w:val="Content"/>
        <w:rPr>
          <w:noProof/>
        </w:rPr>
      </w:pPr>
      <w:r w:rsidRPr="00750E38">
        <w:rPr>
          <w:b/>
          <w:bCs/>
          <w:noProof/>
        </w:rPr>
        <w:drawing>
          <wp:anchor distT="0" distB="0" distL="114300" distR="114300" simplePos="0" relativeHeight="251639296" behindDoc="0" locked="0" layoutInCell="1" allowOverlap="1" wp14:anchorId="20A7CBC0" wp14:editId="1899F156">
            <wp:simplePos x="0" y="0"/>
            <wp:positionH relativeFrom="margin">
              <wp:align>right</wp:align>
            </wp:positionH>
            <wp:positionV relativeFrom="paragraph">
              <wp:posOffset>760612</wp:posOffset>
            </wp:positionV>
            <wp:extent cx="1974150" cy="648000"/>
            <wp:effectExtent l="0" t="0" r="7620" b="0"/>
            <wp:wrapThrough wrapText="bothSides">
              <wp:wrapPolygon edited="0">
                <wp:start x="0" y="0"/>
                <wp:lineTo x="0" y="20965"/>
                <wp:lineTo x="21475" y="20965"/>
                <wp:lineTo x="21475"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415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0E38">
        <w:rPr>
          <w:b/>
          <w:bCs/>
          <w:noProof/>
        </w:rPr>
        <w:drawing>
          <wp:anchor distT="0" distB="0" distL="114300" distR="114300" simplePos="0" relativeHeight="251638272" behindDoc="0" locked="0" layoutInCell="1" allowOverlap="1" wp14:anchorId="60403587" wp14:editId="64CC1C86">
            <wp:simplePos x="0" y="0"/>
            <wp:positionH relativeFrom="margin">
              <wp:align>right</wp:align>
            </wp:positionH>
            <wp:positionV relativeFrom="paragraph">
              <wp:posOffset>16480</wp:posOffset>
            </wp:positionV>
            <wp:extent cx="1974150" cy="648000"/>
            <wp:effectExtent l="0" t="0" r="7620" b="0"/>
            <wp:wrapThrough wrapText="bothSides">
              <wp:wrapPolygon edited="0">
                <wp:start x="0" y="0"/>
                <wp:lineTo x="0" y="20965"/>
                <wp:lineTo x="21475" y="20965"/>
                <wp:lineTo x="21475"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415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0E38">
        <w:rPr>
          <w:b/>
          <w:bCs/>
        </w:rPr>
        <w:t>Curve Card</w:t>
      </w:r>
      <w:r>
        <w:t xml:space="preserve"> and </w:t>
      </w:r>
      <w:r w:rsidRPr="00750E38">
        <w:rPr>
          <w:b/>
          <w:bCs/>
        </w:rPr>
        <w:t>Curve Tube</w:t>
      </w:r>
      <w:r>
        <w:t xml:space="preserve"> commands will convert any selected nurbs curves (multi selection compatible) to a fully functional </w:t>
      </w:r>
      <w:r w:rsidRPr="00750E38">
        <w:rPr>
          <w:b/>
          <w:bCs/>
        </w:rPr>
        <w:t>Curve Card/Tube</w:t>
      </w:r>
      <w:r>
        <w:t xml:space="preserve"> with all the procedural options and attributes.</w:t>
      </w:r>
    </w:p>
    <w:p w14:paraId="245B5F4D" w14:textId="6063E1F1" w:rsidR="00A70148" w:rsidRDefault="00A70148" w:rsidP="00DB5CE3">
      <w:pPr>
        <w:pStyle w:val="Content"/>
        <w:rPr>
          <w:noProof/>
        </w:rPr>
      </w:pPr>
    </w:p>
    <w:p w14:paraId="62E7315F" w14:textId="77777777" w:rsidR="00473464" w:rsidRDefault="00473464" w:rsidP="00DB5CE3">
      <w:pPr>
        <w:pStyle w:val="Content"/>
        <w:rPr>
          <w:noProof/>
        </w:rPr>
      </w:pPr>
    </w:p>
    <w:p w14:paraId="72DFB3A3" w14:textId="69E27275" w:rsidR="00A70148" w:rsidRDefault="00A70148" w:rsidP="00DB5CE3">
      <w:pPr>
        <w:pStyle w:val="Content"/>
        <w:rPr>
          <w:b/>
          <w:bCs/>
          <w:noProof/>
        </w:rPr>
      </w:pPr>
      <w:r>
        <w:rPr>
          <w:noProof/>
        </w:rPr>
        <w:t xml:space="preserve">All the attributes are exactly the same between </w:t>
      </w:r>
      <w:r w:rsidRPr="00473464">
        <w:rPr>
          <w:b/>
          <w:bCs/>
          <w:noProof/>
        </w:rPr>
        <w:t>default curve cards/tubes</w:t>
      </w:r>
      <w:r>
        <w:rPr>
          <w:noProof/>
        </w:rPr>
        <w:t xml:space="preserve"> and the ones created from </w:t>
      </w:r>
      <w:r>
        <w:rPr>
          <w:b/>
          <w:bCs/>
          <w:noProof/>
        </w:rPr>
        <w:t xml:space="preserve">Curve Card </w:t>
      </w:r>
      <w:r>
        <w:rPr>
          <w:noProof/>
        </w:rPr>
        <w:t xml:space="preserve">and </w:t>
      </w:r>
      <w:r w:rsidR="00473464">
        <w:rPr>
          <w:b/>
          <w:bCs/>
          <w:noProof/>
        </w:rPr>
        <w:t>Curve Tubes</w:t>
      </w:r>
    </w:p>
    <w:p w14:paraId="3388FBCF" w14:textId="7E25D7FE" w:rsidR="002E6C8B" w:rsidRDefault="002E6C8B" w:rsidP="00DB5CE3">
      <w:pPr>
        <w:pStyle w:val="Content"/>
        <w:rPr>
          <w:b/>
          <w:bCs/>
          <w:noProof/>
        </w:rPr>
      </w:pPr>
    </w:p>
    <w:p w14:paraId="58BB1566" w14:textId="0986C588" w:rsidR="002E6C8B" w:rsidRDefault="002E6C8B" w:rsidP="00DB5CE3">
      <w:pPr>
        <w:pStyle w:val="Content"/>
        <w:rPr>
          <w:noProof/>
        </w:rPr>
      </w:pPr>
      <w:r>
        <w:rPr>
          <w:noProof/>
        </w:rPr>
        <w:t xml:space="preserve">Note that </w:t>
      </w:r>
      <w:r w:rsidRPr="00041B9C">
        <w:rPr>
          <w:b/>
          <w:bCs/>
          <w:noProof/>
        </w:rPr>
        <w:t>Length Divisions</w:t>
      </w:r>
      <w:r>
        <w:rPr>
          <w:noProof/>
        </w:rPr>
        <w:t xml:space="preserve"> and </w:t>
      </w:r>
      <w:r w:rsidRPr="00041B9C">
        <w:rPr>
          <w:b/>
          <w:bCs/>
          <w:noProof/>
        </w:rPr>
        <w:t>Curve Refine</w:t>
      </w:r>
      <w:r>
        <w:rPr>
          <w:noProof/>
        </w:rPr>
        <w:t xml:space="preserve"> of the new Curve Cards and Tubes is </w:t>
      </w:r>
      <w:r w:rsidRPr="00041B9C">
        <w:rPr>
          <w:b/>
          <w:bCs/>
          <w:noProof/>
        </w:rPr>
        <w:t>calculated from the number of control vertices</w:t>
      </w:r>
      <w:r>
        <w:rPr>
          <w:noProof/>
        </w:rPr>
        <w:t xml:space="preserve"> currently present on a selected curves. More control vertices means higher refine and more divisions (to a specific point).</w:t>
      </w:r>
    </w:p>
    <w:p w14:paraId="34EB4B90" w14:textId="76CDA755" w:rsidR="002E6C8B" w:rsidRDefault="00E15E64" w:rsidP="00DB5CE3">
      <w:pPr>
        <w:pStyle w:val="Content"/>
      </w:pPr>
      <w:r>
        <w:rPr>
          <w:noProof/>
        </w:rPr>
        <w:drawing>
          <wp:anchor distT="0" distB="0" distL="114300" distR="114300" simplePos="0" relativeHeight="251640320" behindDoc="0" locked="0" layoutInCell="1" allowOverlap="1" wp14:anchorId="1B5A5E0A" wp14:editId="056F27EF">
            <wp:simplePos x="0" y="0"/>
            <wp:positionH relativeFrom="margin">
              <wp:align>left</wp:align>
            </wp:positionH>
            <wp:positionV relativeFrom="paragraph">
              <wp:posOffset>27676</wp:posOffset>
            </wp:positionV>
            <wp:extent cx="3277870" cy="2233930"/>
            <wp:effectExtent l="0" t="0" r="0" b="0"/>
            <wp:wrapThrough wrapText="bothSides">
              <wp:wrapPolygon edited="0">
                <wp:start x="0" y="0"/>
                <wp:lineTo x="0" y="21367"/>
                <wp:lineTo x="21466" y="21367"/>
                <wp:lineTo x="21466"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77870" cy="2233930"/>
                    </a:xfrm>
                    <a:prstGeom prst="rect">
                      <a:avLst/>
                    </a:prstGeom>
                  </pic:spPr>
                </pic:pic>
              </a:graphicData>
            </a:graphic>
            <wp14:sizeRelH relativeFrom="margin">
              <wp14:pctWidth>0</wp14:pctWidth>
            </wp14:sizeRelH>
            <wp14:sizeRelV relativeFrom="margin">
              <wp14:pctHeight>0</wp14:pctHeight>
            </wp14:sizeRelV>
          </wp:anchor>
        </w:drawing>
      </w:r>
    </w:p>
    <w:p w14:paraId="07E33C6C" w14:textId="07590F6B" w:rsidR="00207537" w:rsidRDefault="009E7E5D">
      <w:pPr>
        <w:spacing w:after="200"/>
        <w:jc w:val="left"/>
        <w:rPr>
          <w:b w:val="0"/>
        </w:rPr>
      </w:pPr>
      <w:r>
        <w:rPr>
          <w:noProof/>
        </w:rPr>
        <mc:AlternateContent>
          <mc:Choice Requires="wps">
            <w:drawing>
              <wp:anchor distT="0" distB="0" distL="114300" distR="114300" simplePos="0" relativeHeight="251641344" behindDoc="0" locked="0" layoutInCell="1" allowOverlap="1" wp14:anchorId="64EDB14A" wp14:editId="145BBAD8">
                <wp:simplePos x="0" y="0"/>
                <wp:positionH relativeFrom="column">
                  <wp:posOffset>1424472</wp:posOffset>
                </wp:positionH>
                <wp:positionV relativeFrom="page">
                  <wp:posOffset>5362216</wp:posOffset>
                </wp:positionV>
                <wp:extent cx="478155" cy="0"/>
                <wp:effectExtent l="0" t="152400" r="0" b="152400"/>
                <wp:wrapThrough wrapText="bothSides">
                  <wp:wrapPolygon edited="0">
                    <wp:start x="9466" y="-1"/>
                    <wp:lineTo x="8606" y="-1"/>
                    <wp:lineTo x="8606" y="-1"/>
                    <wp:lineTo x="9466" y="-1"/>
                    <wp:lineTo x="14629" y="-1"/>
                    <wp:lineTo x="15490" y="-1"/>
                    <wp:lineTo x="14629" y="-1"/>
                    <wp:lineTo x="13769" y="-1"/>
                    <wp:lineTo x="9466" y="-1"/>
                  </wp:wrapPolygon>
                </wp:wrapThrough>
                <wp:docPr id="207" name="Straight Arrow Connector 207"/>
                <wp:cNvGraphicFramePr/>
                <a:graphic xmlns:a="http://schemas.openxmlformats.org/drawingml/2006/main">
                  <a:graphicData uri="http://schemas.microsoft.com/office/word/2010/wordprocessingShape">
                    <wps:wsp>
                      <wps:cNvCnPr/>
                      <wps:spPr>
                        <a:xfrm>
                          <a:off x="0" y="0"/>
                          <a:ext cx="478155"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83D067" id="Straight Arrow Connector 207" o:spid="_x0000_s1026" type="#_x0000_t32" style="position:absolute;margin-left:112.15pt;margin-top:422.2pt;width:37.65pt;height:0;z-index:25164134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" strokecolor="#024f75 [3204]" strokeweight="6pt">
                <v:stroke endarrow="block"/>
                <w10:wrap type="through" anchory="page"/>
              </v:shape>
            </w:pict>
          </mc:Fallback>
        </mc:AlternateContent>
      </w:r>
      <w:r w:rsidR="00207537">
        <w:br w:type="page"/>
      </w:r>
    </w:p>
    <w:p w14:paraId="2262E2C8" w14:textId="0A0B3808" w:rsidR="00112C89" w:rsidRDefault="009E7E5D" w:rsidP="009E7E5D">
      <w:pPr>
        <w:pStyle w:val="Heading1"/>
      </w:pPr>
      <w:bookmarkStart w:id="19" w:name="_Add_Cards/Add_Tubes"/>
      <w:bookmarkStart w:id="20" w:name="_Toc20858068"/>
      <w:bookmarkStart w:id="21" w:name="_Toc20858307"/>
      <w:bookmarkEnd w:id="19"/>
      <w:r>
        <w:lastRenderedPageBreak/>
        <w:t>Add Cards/Add Tubes</w:t>
      </w:r>
      <w:bookmarkEnd w:id="20"/>
      <w:bookmarkEnd w:id="21"/>
    </w:p>
    <w:p w14:paraId="6B7135C3" w14:textId="318A5AD0" w:rsidR="009E7E5D" w:rsidRDefault="00F4267D" w:rsidP="00C451CC">
      <w:pPr>
        <w:pStyle w:val="Content"/>
      </w:pPr>
      <w:r w:rsidRPr="00EE4548">
        <w:rPr>
          <w:b/>
          <w:bCs/>
          <w:noProof/>
        </w:rPr>
        <w:drawing>
          <wp:anchor distT="0" distB="0" distL="114300" distR="114300" simplePos="0" relativeHeight="251643392" behindDoc="0" locked="0" layoutInCell="1" allowOverlap="1" wp14:anchorId="40630949" wp14:editId="1E1B9ABB">
            <wp:simplePos x="0" y="0"/>
            <wp:positionH relativeFrom="margin">
              <wp:align>right</wp:align>
            </wp:positionH>
            <wp:positionV relativeFrom="paragraph">
              <wp:posOffset>744939</wp:posOffset>
            </wp:positionV>
            <wp:extent cx="1968300" cy="648000"/>
            <wp:effectExtent l="0" t="0" r="0" b="0"/>
            <wp:wrapThrough wrapText="bothSides">
              <wp:wrapPolygon edited="0">
                <wp:start x="0" y="0"/>
                <wp:lineTo x="0" y="20965"/>
                <wp:lineTo x="21328" y="20965"/>
                <wp:lineTo x="21328" y="0"/>
                <wp:lineTo x="0" y="0"/>
              </wp:wrapPolygon>
            </wp:wrapThrough>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683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4548">
        <w:rPr>
          <w:b/>
          <w:bCs/>
          <w:noProof/>
        </w:rPr>
        <w:drawing>
          <wp:anchor distT="0" distB="0" distL="114300" distR="114300" simplePos="0" relativeHeight="251642368" behindDoc="0" locked="0" layoutInCell="1" allowOverlap="1" wp14:anchorId="3FC5A08D" wp14:editId="240BBC7F">
            <wp:simplePos x="0" y="0"/>
            <wp:positionH relativeFrom="margin">
              <wp:align>right</wp:align>
            </wp:positionH>
            <wp:positionV relativeFrom="paragraph">
              <wp:posOffset>11298</wp:posOffset>
            </wp:positionV>
            <wp:extent cx="1968300" cy="648000"/>
            <wp:effectExtent l="0" t="0" r="0" b="0"/>
            <wp:wrapThrough wrapText="bothSides">
              <wp:wrapPolygon edited="0">
                <wp:start x="0" y="0"/>
                <wp:lineTo x="0" y="20965"/>
                <wp:lineTo x="21328" y="20965"/>
                <wp:lineTo x="21328"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683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51CC" w:rsidRPr="00EE4548">
        <w:rPr>
          <w:b/>
          <w:bCs/>
        </w:rPr>
        <w:t>Add Cards and Add Tubes</w:t>
      </w:r>
      <w:r w:rsidR="00C451CC">
        <w:t xml:space="preserve"> command, in conjunction with “Add” slider will add new cards or tubes in between the selected curves.</w:t>
      </w:r>
    </w:p>
    <w:p w14:paraId="23CAB335" w14:textId="3DCF5E20" w:rsidR="00F4267D" w:rsidRDefault="00F4267D" w:rsidP="00C451CC">
      <w:pPr>
        <w:pStyle w:val="Content"/>
      </w:pPr>
    </w:p>
    <w:p w14:paraId="33119DD8" w14:textId="1D72402D" w:rsidR="00F4267D" w:rsidRDefault="00F4267D" w:rsidP="00C451CC">
      <w:pPr>
        <w:pStyle w:val="Content"/>
      </w:pPr>
      <w:r w:rsidRPr="00EE4548">
        <w:rPr>
          <w:b/>
          <w:bCs/>
          <w:noProof/>
        </w:rPr>
        <w:drawing>
          <wp:anchor distT="0" distB="0" distL="114300" distR="114300" simplePos="0" relativeHeight="251644416" behindDoc="0" locked="0" layoutInCell="1" allowOverlap="1" wp14:anchorId="75DC9220" wp14:editId="714B0F54">
            <wp:simplePos x="0" y="0"/>
            <wp:positionH relativeFrom="margin">
              <wp:align>right</wp:align>
            </wp:positionH>
            <wp:positionV relativeFrom="paragraph">
              <wp:posOffset>505460</wp:posOffset>
            </wp:positionV>
            <wp:extent cx="3576320" cy="2846705"/>
            <wp:effectExtent l="0" t="0" r="5080" b="0"/>
            <wp:wrapThrough wrapText="bothSides">
              <wp:wrapPolygon edited="0">
                <wp:start x="0" y="0"/>
                <wp:lineTo x="0" y="21393"/>
                <wp:lineTo x="21516" y="21393"/>
                <wp:lineTo x="21516" y="0"/>
                <wp:lineTo x="0" y="0"/>
              </wp:wrapPolygon>
            </wp:wrapThrough>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76320" cy="2846705"/>
                    </a:xfrm>
                    <a:prstGeom prst="rect">
                      <a:avLst/>
                    </a:prstGeom>
                  </pic:spPr>
                </pic:pic>
              </a:graphicData>
            </a:graphic>
            <wp14:sizeRelH relativeFrom="margin">
              <wp14:pctWidth>0</wp14:pctWidth>
            </wp14:sizeRelH>
            <wp14:sizeRelV relativeFrom="margin">
              <wp14:pctHeight>0</wp14:pctHeight>
            </wp14:sizeRelV>
          </wp:anchor>
        </w:drawing>
      </w:r>
      <w:r w:rsidR="00B92C62">
        <w:rPr>
          <w:b/>
          <w:bCs/>
        </w:rPr>
        <w:t>“</w:t>
      </w:r>
      <w:r w:rsidRPr="00EE4548">
        <w:rPr>
          <w:b/>
          <w:bCs/>
        </w:rPr>
        <w:t>Add</w:t>
      </w:r>
      <w:r w:rsidR="00B92C62">
        <w:rPr>
          <w:b/>
          <w:bCs/>
        </w:rPr>
        <w:t>”</w:t>
      </w:r>
      <w:r w:rsidRPr="00EE4548">
        <w:rPr>
          <w:b/>
          <w:bCs/>
        </w:rPr>
        <w:t xml:space="preserve"> Slider</w:t>
      </w:r>
      <w:r>
        <w:t xml:space="preserve"> will control </w:t>
      </w:r>
      <w:r w:rsidRPr="00DF0A9B">
        <w:rPr>
          <w:b/>
          <w:bCs/>
        </w:rPr>
        <w:t>how many cards/tubes will be create</w:t>
      </w:r>
      <w:r w:rsidR="00DF0A9B">
        <w:rPr>
          <w:b/>
          <w:bCs/>
        </w:rPr>
        <w:t>d</w:t>
      </w:r>
      <w:r>
        <w:t xml:space="preserve"> in between each pair of curves selected. </w:t>
      </w:r>
    </w:p>
    <w:p w14:paraId="575AC099" w14:textId="61A5DCB9" w:rsidR="00F4267D" w:rsidRDefault="00F4267D" w:rsidP="00C451CC">
      <w:pPr>
        <w:pStyle w:val="Content"/>
        <w:rPr>
          <w:noProof/>
        </w:rPr>
      </w:pPr>
      <w:r>
        <w:t>For example, you selected 3 curves and set the “add” slider to 2. Now, when you click Add Cards/Tubes it will create 4 new Cards/Tubes between original curves.</w:t>
      </w:r>
      <w:r w:rsidRPr="00F4267D">
        <w:rPr>
          <w:noProof/>
        </w:rPr>
        <w:t xml:space="preserve"> </w:t>
      </w:r>
    </w:p>
    <w:p w14:paraId="7A468CA8" w14:textId="12BC5AFE" w:rsidR="00F4267D" w:rsidRDefault="00F4267D" w:rsidP="00C451CC">
      <w:pPr>
        <w:pStyle w:val="Content"/>
        <w:rPr>
          <w:noProof/>
        </w:rPr>
      </w:pPr>
    </w:p>
    <w:p w14:paraId="119BDDB5" w14:textId="77777777" w:rsidR="00693915" w:rsidRDefault="00F4267D" w:rsidP="00C451CC">
      <w:pPr>
        <w:pStyle w:val="Content"/>
        <w:rPr>
          <w:noProof/>
        </w:rPr>
      </w:pPr>
      <w:r>
        <w:rPr>
          <w:noProof/>
        </w:rPr>
        <w:t xml:space="preserve">Note that </w:t>
      </w:r>
      <w:r w:rsidRPr="0070660C">
        <w:rPr>
          <w:b/>
          <w:bCs/>
          <w:noProof/>
        </w:rPr>
        <w:t>selection order is very important</w:t>
      </w:r>
      <w:r>
        <w:rPr>
          <w:noProof/>
        </w:rPr>
        <w:t xml:space="preserve"> here. </w:t>
      </w:r>
    </w:p>
    <w:p w14:paraId="2A0CD93F" w14:textId="77777777" w:rsidR="00693915" w:rsidRDefault="00F4267D" w:rsidP="00C451CC">
      <w:pPr>
        <w:pStyle w:val="Content"/>
        <w:rPr>
          <w:noProof/>
        </w:rPr>
      </w:pPr>
      <w:r>
        <w:rPr>
          <w:noProof/>
        </w:rPr>
        <w:t xml:space="preserve">You want to </w:t>
      </w:r>
      <w:r w:rsidRPr="00F4267D">
        <w:rPr>
          <w:b/>
          <w:bCs/>
          <w:noProof/>
        </w:rPr>
        <w:t>select curves in the order</w:t>
      </w:r>
      <w:r>
        <w:rPr>
          <w:noProof/>
        </w:rPr>
        <w:t xml:space="preserve"> </w:t>
      </w:r>
      <w:r w:rsidRPr="00F4267D">
        <w:rPr>
          <w:b/>
          <w:bCs/>
          <w:noProof/>
        </w:rPr>
        <w:t>1,2,3</w:t>
      </w:r>
      <w:r>
        <w:rPr>
          <w:noProof/>
        </w:rPr>
        <w:t xml:space="preserve"> or </w:t>
      </w:r>
      <w:r w:rsidRPr="00F4267D">
        <w:rPr>
          <w:b/>
          <w:bCs/>
          <w:noProof/>
        </w:rPr>
        <w:t>3,2,1</w:t>
      </w:r>
      <w:r>
        <w:rPr>
          <w:noProof/>
        </w:rPr>
        <w:t xml:space="preserve">. </w:t>
      </w:r>
    </w:p>
    <w:p w14:paraId="5EFB779F" w14:textId="21D9A1F6" w:rsidR="00F4267D" w:rsidRDefault="00F4267D" w:rsidP="00C451CC">
      <w:pPr>
        <w:pStyle w:val="Content"/>
        <w:rPr>
          <w:noProof/>
        </w:rPr>
      </w:pPr>
      <w:r>
        <w:rPr>
          <w:noProof/>
        </w:rPr>
        <w:t>Do not select curves like 3,1,2 or 2,3,1 etc. Irregular selection will result in unexpected results.</w:t>
      </w:r>
    </w:p>
    <w:p w14:paraId="352724FF" w14:textId="39C3212E" w:rsidR="00685196" w:rsidRDefault="00685196" w:rsidP="00C451CC">
      <w:pPr>
        <w:pStyle w:val="Content"/>
        <w:rPr>
          <w:noProof/>
        </w:rPr>
      </w:pPr>
    </w:p>
    <w:p w14:paraId="0DDCB3B0" w14:textId="6D1B5B4B" w:rsidR="00685196" w:rsidRDefault="002E6CC7" w:rsidP="00C451CC">
      <w:pPr>
        <w:pStyle w:val="Content"/>
        <w:rPr>
          <w:noProof/>
        </w:rPr>
      </w:pPr>
      <w:r w:rsidRPr="00FF1098">
        <w:rPr>
          <w:b/>
          <w:bCs/>
          <w:noProof/>
        </w:rPr>
        <w:t>Added curves are fully functional Curve Cards/Tubes</w:t>
      </w:r>
      <w:r>
        <w:rPr>
          <w:noProof/>
        </w:rPr>
        <w:t xml:space="preserve"> and can be treated as such.</w:t>
      </w:r>
    </w:p>
    <w:p w14:paraId="4D8A5032" w14:textId="4E33630F" w:rsidR="00E4785A" w:rsidRDefault="00E4785A" w:rsidP="00C451CC">
      <w:pPr>
        <w:pStyle w:val="Content"/>
        <w:rPr>
          <w:noProof/>
        </w:rPr>
      </w:pPr>
    </w:p>
    <w:p w14:paraId="11855FFB" w14:textId="4810C56B" w:rsidR="00E4785A" w:rsidRDefault="00E4785A" w:rsidP="00C451CC">
      <w:pPr>
        <w:pStyle w:val="Content"/>
        <w:rPr>
          <w:noProof/>
        </w:rPr>
      </w:pPr>
      <w:r>
        <w:rPr>
          <w:noProof/>
        </w:rPr>
        <w:t xml:space="preserve">Note how in the example, middle curve is bent and now all the created curves are following this bend from the 1 to 2 and from 2 to 3 </w:t>
      </w:r>
      <w:r w:rsidRPr="00663557">
        <w:rPr>
          <w:b/>
          <w:bCs/>
          <w:noProof/>
        </w:rPr>
        <w:t>smoothly blending</w:t>
      </w:r>
      <w:r>
        <w:rPr>
          <w:noProof/>
        </w:rPr>
        <w:t xml:space="preserve"> in between.</w:t>
      </w:r>
    </w:p>
    <w:p w14:paraId="467279C7" w14:textId="30B6B451" w:rsidR="00515602" w:rsidRDefault="00515602" w:rsidP="00C451CC">
      <w:pPr>
        <w:pStyle w:val="Content"/>
        <w:rPr>
          <w:noProof/>
        </w:rPr>
      </w:pPr>
    </w:p>
    <w:p w14:paraId="6C3045EA" w14:textId="53CD6A5A" w:rsidR="00515602" w:rsidRDefault="00515602" w:rsidP="00C451CC">
      <w:pPr>
        <w:pStyle w:val="Content"/>
        <w:rPr>
          <w:noProof/>
        </w:rPr>
      </w:pPr>
      <w:r w:rsidRPr="00425FB9">
        <w:rPr>
          <w:b/>
          <w:bCs/>
          <w:noProof/>
        </w:rPr>
        <w:t>Attributes</w:t>
      </w:r>
      <w:r>
        <w:rPr>
          <w:noProof/>
        </w:rPr>
        <w:t xml:space="preserve"> </w:t>
      </w:r>
      <w:r w:rsidRPr="00425FB9">
        <w:rPr>
          <w:b/>
          <w:bCs/>
          <w:noProof/>
        </w:rPr>
        <w:t>are</w:t>
      </w:r>
      <w:r>
        <w:rPr>
          <w:noProof/>
        </w:rPr>
        <w:t xml:space="preserve"> also </w:t>
      </w:r>
      <w:r w:rsidRPr="00425FB9">
        <w:rPr>
          <w:b/>
          <w:bCs/>
          <w:noProof/>
        </w:rPr>
        <w:t>transferred</w:t>
      </w:r>
      <w:r>
        <w:rPr>
          <w:noProof/>
        </w:rPr>
        <w:t xml:space="preserve"> between </w:t>
      </w:r>
      <w:r w:rsidRPr="00FF5D0B">
        <w:rPr>
          <w:b/>
          <w:bCs/>
          <w:noProof/>
        </w:rPr>
        <w:t xml:space="preserve">1,2,3 </w:t>
      </w:r>
      <w:r>
        <w:rPr>
          <w:noProof/>
        </w:rPr>
        <w:t xml:space="preserve">and by default are </w:t>
      </w:r>
      <w:r w:rsidRPr="007E54E9">
        <w:rPr>
          <w:b/>
          <w:bCs/>
          <w:noProof/>
        </w:rPr>
        <w:t>smoothly blended</w:t>
      </w:r>
      <w:r>
        <w:rPr>
          <w:noProof/>
        </w:rPr>
        <w:t xml:space="preserve">. If you want to </w:t>
      </w:r>
      <w:r w:rsidRPr="0075625D">
        <w:rPr>
          <w:b/>
          <w:bCs/>
          <w:noProof/>
        </w:rPr>
        <w:t>disable blending</w:t>
      </w:r>
      <w:r>
        <w:rPr>
          <w:noProof/>
        </w:rPr>
        <w:t xml:space="preserve">, hold </w:t>
      </w:r>
      <w:r>
        <w:rPr>
          <w:b/>
          <w:bCs/>
          <w:noProof/>
        </w:rPr>
        <w:t>Shift</w:t>
      </w:r>
      <w:r>
        <w:rPr>
          <w:noProof/>
        </w:rPr>
        <w:t xml:space="preserve"> modifier when clicking on </w:t>
      </w:r>
      <w:r>
        <w:rPr>
          <w:b/>
          <w:bCs/>
          <w:noProof/>
        </w:rPr>
        <w:t>Add Curve/Tubes</w:t>
      </w:r>
      <w:r>
        <w:rPr>
          <w:noProof/>
        </w:rPr>
        <w:t xml:space="preserve"> button</w:t>
      </w:r>
      <w:r w:rsidR="00B132AC">
        <w:rPr>
          <w:noProof/>
        </w:rPr>
        <w:t>.</w:t>
      </w:r>
    </w:p>
    <w:p w14:paraId="0A75E44D" w14:textId="67C41D23" w:rsidR="008512C2" w:rsidRDefault="008512C2">
      <w:pPr>
        <w:spacing w:after="200"/>
        <w:jc w:val="left"/>
        <w:rPr>
          <w:b w:val="0"/>
          <w:noProof/>
        </w:rPr>
      </w:pPr>
      <w:r>
        <w:rPr>
          <w:noProof/>
        </w:rPr>
        <w:br w:type="page"/>
      </w:r>
    </w:p>
    <w:p w14:paraId="3588A375" w14:textId="71C5296A" w:rsidR="000D19EB" w:rsidRDefault="000D19EB" w:rsidP="000D19EB">
      <w:pPr>
        <w:pStyle w:val="Heading1"/>
      </w:pPr>
      <w:bookmarkStart w:id="22" w:name="_Edge_to_Curve"/>
      <w:bookmarkStart w:id="23" w:name="_Toc20858069"/>
      <w:bookmarkStart w:id="24" w:name="_Toc20858308"/>
      <w:bookmarkEnd w:id="22"/>
      <w:r>
        <w:lastRenderedPageBreak/>
        <w:t>Edge to Curve</w:t>
      </w:r>
      <w:bookmarkEnd w:id="23"/>
      <w:bookmarkEnd w:id="24"/>
    </w:p>
    <w:p w14:paraId="699EA646" w14:textId="2147E911" w:rsidR="008512C2" w:rsidRDefault="00546407" w:rsidP="00C451CC">
      <w:pPr>
        <w:pStyle w:val="Content"/>
      </w:pPr>
      <w:r>
        <w:rPr>
          <w:noProof/>
        </w:rPr>
        <mc:AlternateContent>
          <mc:Choice Requires="wps">
            <w:drawing>
              <wp:anchor distT="0" distB="0" distL="114300" distR="114300" simplePos="0" relativeHeight="251648512" behindDoc="0" locked="0" layoutInCell="1" allowOverlap="1" wp14:anchorId="197A6745" wp14:editId="6797F662">
                <wp:simplePos x="0" y="0"/>
                <wp:positionH relativeFrom="column">
                  <wp:posOffset>4996420</wp:posOffset>
                </wp:positionH>
                <wp:positionV relativeFrom="paragraph">
                  <wp:posOffset>2177044</wp:posOffset>
                </wp:positionV>
                <wp:extent cx="0" cy="1621766"/>
                <wp:effectExtent l="114300" t="0" r="114300" b="55245"/>
                <wp:wrapNone/>
                <wp:docPr id="215" name="Straight Arrow Connector 215"/>
                <wp:cNvGraphicFramePr/>
                <a:graphic xmlns:a="http://schemas.openxmlformats.org/drawingml/2006/main">
                  <a:graphicData uri="http://schemas.microsoft.com/office/word/2010/wordprocessingShape">
                    <wps:wsp>
                      <wps:cNvCnPr/>
                      <wps:spPr>
                        <a:xfrm>
                          <a:off x="0" y="0"/>
                          <a:ext cx="0" cy="162176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0E4ED" id="Straight Arrow Connector 215" o:spid="_x0000_s1026" type="#_x0000_t32" style="position:absolute;margin-left:393.4pt;margin-top:171.4pt;width:0;height:127.7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" strokecolor="#024f75 [3204]" strokeweight="4.5pt">
                <v:stroke endarrow="block"/>
              </v:shape>
            </w:pict>
          </mc:Fallback>
        </mc:AlternateContent>
      </w:r>
      <w:r>
        <w:rPr>
          <w:noProof/>
        </w:rPr>
        <w:drawing>
          <wp:anchor distT="0" distB="0" distL="114300" distR="114300" simplePos="0" relativeHeight="251646464" behindDoc="0" locked="0" layoutInCell="1" allowOverlap="1" wp14:anchorId="3E2F2F66" wp14:editId="4BD40AF5">
            <wp:simplePos x="0" y="0"/>
            <wp:positionH relativeFrom="margin">
              <wp:align>right</wp:align>
            </wp:positionH>
            <wp:positionV relativeFrom="paragraph">
              <wp:posOffset>3272922</wp:posOffset>
            </wp:positionV>
            <wp:extent cx="2608710" cy="2657746"/>
            <wp:effectExtent l="0" t="0" r="1270" b="9525"/>
            <wp:wrapThrough wrapText="bothSides">
              <wp:wrapPolygon edited="0">
                <wp:start x="0" y="0"/>
                <wp:lineTo x="0" y="21523"/>
                <wp:lineTo x="21453" y="21523"/>
                <wp:lineTo x="21453"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08710" cy="26577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14:anchorId="4FC8B50A" wp14:editId="20B52E6D">
            <wp:simplePos x="0" y="0"/>
            <wp:positionH relativeFrom="margin">
              <wp:align>right</wp:align>
            </wp:positionH>
            <wp:positionV relativeFrom="paragraph">
              <wp:posOffset>425749</wp:posOffset>
            </wp:positionV>
            <wp:extent cx="2598928" cy="2765652"/>
            <wp:effectExtent l="0" t="0" r="0" b="0"/>
            <wp:wrapThrough wrapText="bothSides">
              <wp:wrapPolygon edited="0">
                <wp:start x="0" y="0"/>
                <wp:lineTo x="0" y="21426"/>
                <wp:lineTo x="21378" y="21426"/>
                <wp:lineTo x="21378"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98928" cy="27656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14:anchorId="2ABB80FA" wp14:editId="61C2C1C5">
            <wp:simplePos x="0" y="0"/>
            <wp:positionH relativeFrom="margin">
              <wp:align>right</wp:align>
            </wp:positionH>
            <wp:positionV relativeFrom="paragraph">
              <wp:posOffset>11430</wp:posOffset>
            </wp:positionV>
            <wp:extent cx="1980000" cy="320395"/>
            <wp:effectExtent l="0" t="0" r="1270" b="3810"/>
            <wp:wrapThrough wrapText="bothSides">
              <wp:wrapPolygon edited="0">
                <wp:start x="0" y="0"/>
                <wp:lineTo x="0" y="20571"/>
                <wp:lineTo x="21406" y="20571"/>
                <wp:lineTo x="21406"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80000" cy="32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AAF">
        <w:rPr>
          <w:b/>
          <w:bCs/>
          <w:noProof/>
        </w:rPr>
        <w:t xml:space="preserve">Edge to Curve </w:t>
      </w:r>
      <w:r w:rsidR="00F76AAF">
        <w:rPr>
          <w:noProof/>
        </w:rPr>
        <w:t xml:space="preserve"> is a procedural command that converts any selected edge groups (unconnected edges) to curve.</w:t>
      </w:r>
      <w:r w:rsidRPr="00546407">
        <w:t xml:space="preserve"> </w:t>
      </w:r>
    </w:p>
    <w:p w14:paraId="5EC4F7C2" w14:textId="46167B85" w:rsidR="00546407" w:rsidRDefault="00546407" w:rsidP="00C451CC">
      <w:pPr>
        <w:pStyle w:val="Content"/>
        <w:rPr>
          <w:noProof/>
        </w:rPr>
      </w:pPr>
    </w:p>
    <w:p w14:paraId="40A9C00F" w14:textId="4561AB5D" w:rsidR="00546407" w:rsidRPr="009C226F" w:rsidRDefault="00546407" w:rsidP="00C451CC">
      <w:pPr>
        <w:pStyle w:val="Content"/>
        <w:rPr>
          <w:b/>
          <w:bCs/>
          <w:noProof/>
        </w:rPr>
      </w:pPr>
      <w:r>
        <w:rPr>
          <w:noProof/>
        </w:rPr>
        <w:t xml:space="preserve">Created curves are now </w:t>
      </w:r>
      <w:r w:rsidRPr="00546407">
        <w:rPr>
          <w:b/>
          <w:bCs/>
          <w:noProof/>
        </w:rPr>
        <w:t>bound to the underlying geometry</w:t>
      </w:r>
      <w:r>
        <w:rPr>
          <w:noProof/>
        </w:rPr>
        <w:t xml:space="preserve"> (until you delete construction history) and </w:t>
      </w:r>
      <w:r w:rsidRPr="009C226F">
        <w:rPr>
          <w:b/>
          <w:bCs/>
          <w:noProof/>
        </w:rPr>
        <w:t>will deform with this geometry.</w:t>
      </w:r>
    </w:p>
    <w:p w14:paraId="4EF7D91D" w14:textId="25B3DFB5" w:rsidR="00546407" w:rsidRDefault="00546407" w:rsidP="00C451CC">
      <w:pPr>
        <w:pStyle w:val="Content"/>
        <w:rPr>
          <w:noProof/>
        </w:rPr>
      </w:pPr>
    </w:p>
    <w:p w14:paraId="61A8B321" w14:textId="7CFF8618" w:rsidR="00546407" w:rsidRDefault="003829FD" w:rsidP="00C451CC">
      <w:pPr>
        <w:pStyle w:val="Content"/>
        <w:rPr>
          <w:noProof/>
        </w:rPr>
      </w:pPr>
      <w:r>
        <w:rPr>
          <w:noProof/>
        </w:rPr>
        <w:drawing>
          <wp:anchor distT="0" distB="0" distL="114300" distR="114300" simplePos="0" relativeHeight="251649536" behindDoc="0" locked="0" layoutInCell="1" allowOverlap="1" wp14:anchorId="35349900" wp14:editId="079088EC">
            <wp:simplePos x="0" y="0"/>
            <wp:positionH relativeFrom="margin">
              <wp:align>left</wp:align>
            </wp:positionH>
            <wp:positionV relativeFrom="paragraph">
              <wp:posOffset>1358792</wp:posOffset>
            </wp:positionV>
            <wp:extent cx="3657600" cy="1846580"/>
            <wp:effectExtent l="0" t="0" r="0" b="1270"/>
            <wp:wrapThrough wrapText="bothSides">
              <wp:wrapPolygon edited="0">
                <wp:start x="0" y="0"/>
                <wp:lineTo x="0" y="21392"/>
                <wp:lineTo x="21488" y="21392"/>
                <wp:lineTo x="21488" y="0"/>
                <wp:lineTo x="0" y="0"/>
              </wp:wrapPolygon>
            </wp:wrapThrough>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57600" cy="1846580"/>
                    </a:xfrm>
                    <a:prstGeom prst="rect">
                      <a:avLst/>
                    </a:prstGeom>
                  </pic:spPr>
                </pic:pic>
              </a:graphicData>
            </a:graphic>
            <wp14:sizeRelH relativeFrom="margin">
              <wp14:pctWidth>0</wp14:pctWidth>
            </wp14:sizeRelH>
            <wp14:sizeRelV relativeFrom="margin">
              <wp14:pctHeight>0</wp14:pctHeight>
            </wp14:sizeRelV>
          </wp:anchor>
        </w:drawing>
      </w:r>
      <w:r w:rsidR="00546407" w:rsidRPr="00546407">
        <w:rPr>
          <w:b/>
          <w:bCs/>
          <w:noProof/>
        </w:rPr>
        <w:t>Edge to Curve</w:t>
      </w:r>
      <w:r w:rsidR="00546407">
        <w:rPr>
          <w:noProof/>
        </w:rPr>
        <w:t xml:space="preserve"> and </w:t>
      </w:r>
      <w:r w:rsidR="00546407" w:rsidRPr="00546407">
        <w:rPr>
          <w:b/>
          <w:bCs/>
          <w:noProof/>
        </w:rPr>
        <w:t>Curve Cards/Tubes</w:t>
      </w:r>
      <w:r w:rsidR="00546407">
        <w:rPr>
          <w:noProof/>
        </w:rPr>
        <w:t xml:space="preserve"> allow for numerous procedural constructs such as procedural braided cables, helix shapes, tubes that follow underlying geomtry and much more</w:t>
      </w:r>
      <w:r w:rsidR="00973922">
        <w:rPr>
          <w:noProof/>
        </w:rPr>
        <w:t xml:space="preserve"> (more in </w:t>
      </w:r>
      <w:r w:rsidR="00973922" w:rsidRPr="00973922">
        <w:rPr>
          <w:b/>
          <w:bCs/>
          <w:noProof/>
        </w:rPr>
        <w:t>advanced tecniques</w:t>
      </w:r>
      <w:r w:rsidR="00973922">
        <w:rPr>
          <w:noProof/>
        </w:rPr>
        <w:t xml:space="preserve"> section)</w:t>
      </w:r>
      <w:r w:rsidR="00F93D6B">
        <w:rPr>
          <w:noProof/>
        </w:rPr>
        <w:t>.</w:t>
      </w:r>
      <w:r w:rsidRPr="003829FD">
        <w:rPr>
          <w:noProof/>
        </w:rPr>
        <w:t xml:space="preserve"> </w:t>
      </w:r>
    </w:p>
    <w:p w14:paraId="4541A1E8" w14:textId="3038B799" w:rsidR="00E25D97" w:rsidRDefault="00E25D97" w:rsidP="00C451CC">
      <w:pPr>
        <w:pStyle w:val="Content"/>
        <w:rPr>
          <w:noProof/>
        </w:rPr>
      </w:pPr>
    </w:p>
    <w:p w14:paraId="7E089F05" w14:textId="282A1D97" w:rsidR="00E25D97" w:rsidRDefault="00E25D97" w:rsidP="00C451CC">
      <w:pPr>
        <w:pStyle w:val="Content"/>
        <w:rPr>
          <w:noProof/>
        </w:rPr>
      </w:pPr>
      <w:r>
        <w:rPr>
          <w:noProof/>
        </w:rPr>
        <w:t xml:space="preserve">By default, </w:t>
      </w:r>
      <w:r w:rsidRPr="003F521F">
        <w:rPr>
          <w:b/>
          <w:bCs/>
          <w:noProof/>
        </w:rPr>
        <w:t>Edge to Curve create smooth curv</w:t>
      </w:r>
      <w:r>
        <w:rPr>
          <w:noProof/>
        </w:rPr>
        <w:t>e (3</w:t>
      </w:r>
      <w:r w:rsidR="003829FD">
        <w:rPr>
          <w:noProof/>
        </w:rPr>
        <w:t>rd</w:t>
      </w:r>
      <w:r>
        <w:rPr>
          <w:noProof/>
        </w:rPr>
        <w:t xml:space="preserve"> degree)</w:t>
      </w:r>
      <w:r w:rsidR="007E6F43">
        <w:rPr>
          <w:noProof/>
        </w:rPr>
        <w:t>. I</w:t>
      </w:r>
      <w:r>
        <w:rPr>
          <w:noProof/>
        </w:rPr>
        <w:t xml:space="preserve">f you want to create </w:t>
      </w:r>
      <w:r w:rsidRPr="003F521F">
        <w:rPr>
          <w:b/>
          <w:bCs/>
          <w:noProof/>
        </w:rPr>
        <w:t>rough curves</w:t>
      </w:r>
      <w:r>
        <w:rPr>
          <w:noProof/>
        </w:rPr>
        <w:t xml:space="preserve"> that follow geometry exactly, you can use </w:t>
      </w:r>
      <w:r w:rsidRPr="00E25D97">
        <w:rPr>
          <w:b/>
          <w:bCs/>
          <w:noProof/>
        </w:rPr>
        <w:t>Shift + Edge to Curve</w:t>
      </w:r>
      <w:r>
        <w:rPr>
          <w:noProof/>
        </w:rPr>
        <w:t xml:space="preserve"> command to do that.</w:t>
      </w:r>
    </w:p>
    <w:p w14:paraId="4E655A59" w14:textId="6C131402" w:rsidR="00546407" w:rsidRDefault="007E7531" w:rsidP="00EE4E9B">
      <w:pPr>
        <w:pStyle w:val="Heading1"/>
        <w:rPr>
          <w:noProof/>
        </w:rPr>
      </w:pPr>
      <w:bookmarkStart w:id="25" w:name="_Curve_Layers"/>
      <w:bookmarkEnd w:id="25"/>
      <w:r>
        <w:rPr>
          <w:noProof/>
        </w:rPr>
        <w:br w:type="page"/>
      </w:r>
      <w:bookmarkStart w:id="26" w:name="_Toc20858070"/>
      <w:bookmarkStart w:id="27" w:name="_Toc20858309"/>
      <w:r w:rsidR="00E70832" w:rsidRPr="00E70832">
        <w:rPr>
          <w:noProof/>
        </w:rPr>
        <w:lastRenderedPageBreak/>
        <w:t>Curve Layers</w:t>
      </w:r>
      <w:bookmarkEnd w:id="26"/>
      <w:bookmarkEnd w:id="27"/>
    </w:p>
    <w:p w14:paraId="11B67543" w14:textId="2BE05FF9" w:rsidR="008E7586" w:rsidRDefault="008E7586" w:rsidP="00E70832">
      <w:pPr>
        <w:pStyle w:val="Content"/>
        <w:rPr>
          <w:noProof/>
        </w:rPr>
      </w:pPr>
      <w:r w:rsidRPr="00FB37CF">
        <w:rPr>
          <w:b/>
          <w:bCs/>
          <w:noProof/>
        </w:rPr>
        <w:drawing>
          <wp:anchor distT="0" distB="0" distL="114300" distR="114300" simplePos="0" relativeHeight="251650560" behindDoc="0" locked="0" layoutInCell="1" allowOverlap="1" wp14:anchorId="4A3861B9" wp14:editId="4EE17DDB">
            <wp:simplePos x="0" y="0"/>
            <wp:positionH relativeFrom="margin">
              <wp:align>right</wp:align>
            </wp:positionH>
            <wp:positionV relativeFrom="paragraph">
              <wp:posOffset>11478</wp:posOffset>
            </wp:positionV>
            <wp:extent cx="2363470" cy="528320"/>
            <wp:effectExtent l="0" t="0" r="0" b="5080"/>
            <wp:wrapThrough wrapText="bothSides">
              <wp:wrapPolygon edited="0">
                <wp:start x="0" y="0"/>
                <wp:lineTo x="0" y="21029"/>
                <wp:lineTo x="21414" y="21029"/>
                <wp:lineTo x="21414" y="0"/>
                <wp:lineTo x="0" y="0"/>
              </wp:wrapPolygon>
            </wp:wrapThrough>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27723" b="66116"/>
                    <a:stretch/>
                  </pic:blipFill>
                  <pic:spPr bwMode="auto">
                    <a:xfrm>
                      <a:off x="0" y="0"/>
                      <a:ext cx="2363470" cy="528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B37CF">
        <w:rPr>
          <w:b/>
          <w:bCs/>
          <w:noProof/>
        </w:rPr>
        <w:t xml:space="preserve">Curve </w:t>
      </w:r>
      <w:r w:rsidR="00FB37CF" w:rsidRPr="00FB37CF">
        <w:rPr>
          <w:b/>
          <w:bCs/>
          <w:noProof/>
        </w:rPr>
        <w:t>L</w:t>
      </w:r>
      <w:r w:rsidRPr="00FB37CF">
        <w:rPr>
          <w:b/>
          <w:bCs/>
          <w:noProof/>
        </w:rPr>
        <w:t>ayers</w:t>
      </w:r>
      <w:r>
        <w:rPr>
          <w:noProof/>
        </w:rPr>
        <w:t xml:space="preserve"> is a collection of 20 exclusive layers that can hold any number of curve cards and curve tube</w:t>
      </w:r>
      <w:r w:rsidR="00FB37CF">
        <w:rPr>
          <w:noProof/>
        </w:rPr>
        <w:t>s</w:t>
      </w:r>
      <w:r>
        <w:rPr>
          <w:noProof/>
        </w:rPr>
        <w:t xml:space="preserve"> in them. </w:t>
      </w:r>
    </w:p>
    <w:p w14:paraId="41BB7BF2" w14:textId="2A71D252" w:rsidR="008E7586" w:rsidRPr="00CB3231" w:rsidRDefault="008E7586" w:rsidP="00E70832">
      <w:pPr>
        <w:pStyle w:val="Content"/>
        <w:rPr>
          <w:b/>
          <w:bCs/>
          <w:noProof/>
        </w:rPr>
      </w:pPr>
      <w:r>
        <w:rPr>
          <w:noProof/>
        </w:rPr>
        <w:t xml:space="preserve">By default, </w:t>
      </w:r>
      <w:r w:rsidRPr="00CB3231">
        <w:rPr>
          <w:b/>
          <w:bCs/>
          <w:noProof/>
        </w:rPr>
        <w:t>all curve cards and tubes are created in the layer 0</w:t>
      </w:r>
      <w:r>
        <w:rPr>
          <w:noProof/>
        </w:rPr>
        <w:t xml:space="preserve">, but you can </w:t>
      </w:r>
      <w:r w:rsidRPr="00CB3231">
        <w:rPr>
          <w:b/>
          <w:bCs/>
          <w:noProof/>
        </w:rPr>
        <w:t>choose</w:t>
      </w:r>
      <w:r>
        <w:rPr>
          <w:noProof/>
        </w:rPr>
        <w:t xml:space="preserve"> in which layer to create news curves </w:t>
      </w:r>
      <w:r w:rsidRPr="00CB3231">
        <w:rPr>
          <w:b/>
          <w:bCs/>
          <w:noProof/>
        </w:rPr>
        <w:t>by selecting</w:t>
      </w:r>
      <w:r w:rsidR="0023308F" w:rsidRPr="00CB3231">
        <w:rPr>
          <w:b/>
          <w:bCs/>
          <w:noProof/>
        </w:rPr>
        <w:t xml:space="preserve"> (highlighting)</w:t>
      </w:r>
      <w:r w:rsidRPr="00CB3231">
        <w:rPr>
          <w:b/>
          <w:bCs/>
          <w:noProof/>
        </w:rPr>
        <w:t xml:space="preserve"> that layer in the menu. </w:t>
      </w:r>
    </w:p>
    <w:p w14:paraId="14F649A3" w14:textId="4EA7A1C0" w:rsidR="00E70832" w:rsidRDefault="008E7586" w:rsidP="00E70832">
      <w:pPr>
        <w:pStyle w:val="Content"/>
        <w:rPr>
          <w:noProof/>
        </w:rPr>
      </w:pPr>
      <w:r w:rsidRPr="004E4ECE">
        <w:rPr>
          <w:b/>
          <w:bCs/>
          <w:noProof/>
        </w:rPr>
        <w:t>One curve card can only be in one layer at the same time</w:t>
      </w:r>
      <w:r>
        <w:rPr>
          <w:noProof/>
        </w:rPr>
        <w:t>, there can’t be two layers with the exact same cruve in them.</w:t>
      </w:r>
    </w:p>
    <w:p w14:paraId="0FF52668" w14:textId="1D4EC925" w:rsidR="00FB37CF" w:rsidRDefault="00FB37CF" w:rsidP="00E70832">
      <w:pPr>
        <w:pStyle w:val="Content"/>
        <w:rPr>
          <w:noProof/>
        </w:rPr>
      </w:pPr>
      <w:r>
        <w:rPr>
          <w:noProof/>
        </w:rPr>
        <w:t xml:space="preserve">Curve Layers are used to </w:t>
      </w:r>
      <w:r w:rsidRPr="001C2A8E">
        <w:rPr>
          <w:b/>
          <w:bCs/>
          <w:noProof/>
        </w:rPr>
        <w:t>organize, select, change visibility/editability of curves and extract geometry</w:t>
      </w:r>
      <w:r>
        <w:rPr>
          <w:noProof/>
        </w:rPr>
        <w:t xml:space="preserve"> for further editing or export.</w:t>
      </w:r>
    </w:p>
    <w:p w14:paraId="02E04F15" w14:textId="72876256" w:rsidR="00693708" w:rsidRDefault="00CB3231" w:rsidP="00E70832">
      <w:pPr>
        <w:pStyle w:val="Content"/>
        <w:rPr>
          <w:noProof/>
        </w:rPr>
      </w:pPr>
      <w:r>
        <w:rPr>
          <w:noProof/>
        </w:rPr>
        <w:drawing>
          <wp:anchor distT="0" distB="0" distL="114300" distR="114300" simplePos="0" relativeHeight="251651584" behindDoc="0" locked="0" layoutInCell="1" allowOverlap="1" wp14:anchorId="4385E3FA" wp14:editId="3BA61645">
            <wp:simplePos x="0" y="0"/>
            <wp:positionH relativeFrom="margin">
              <wp:posOffset>3434715</wp:posOffset>
            </wp:positionH>
            <wp:positionV relativeFrom="paragraph">
              <wp:posOffset>11430</wp:posOffset>
            </wp:positionV>
            <wp:extent cx="2768600" cy="1370965"/>
            <wp:effectExtent l="0" t="0" r="0" b="635"/>
            <wp:wrapThrough wrapText="bothSides">
              <wp:wrapPolygon edited="0">
                <wp:start x="0" y="0"/>
                <wp:lineTo x="0" y="21310"/>
                <wp:lineTo x="21402" y="21310"/>
                <wp:lineTo x="21402" y="0"/>
                <wp:lineTo x="0" y="0"/>
              </wp:wrapPolygon>
            </wp:wrapThrough>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2906" r="3792"/>
                    <a:stretch/>
                  </pic:blipFill>
                  <pic:spPr bwMode="auto">
                    <a:xfrm>
                      <a:off x="0" y="0"/>
                      <a:ext cx="2768600" cy="1370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37CF">
        <w:rPr>
          <w:noProof/>
        </w:rPr>
        <w:t xml:space="preserve">Every Curve Layer has </w:t>
      </w:r>
      <w:r w:rsidR="00FB37CF" w:rsidRPr="00CB3231">
        <w:rPr>
          <w:b/>
          <w:bCs/>
          <w:noProof/>
        </w:rPr>
        <w:t>Marking Menu</w:t>
      </w:r>
      <w:r w:rsidR="00FB37CF">
        <w:rPr>
          <w:noProof/>
        </w:rPr>
        <w:t xml:space="preserve"> assigned to it. To access it, </w:t>
      </w:r>
      <w:r w:rsidR="00FB37CF" w:rsidRPr="00CB3231">
        <w:rPr>
          <w:b/>
          <w:bCs/>
          <w:noProof/>
        </w:rPr>
        <w:t>hold RMB</w:t>
      </w:r>
      <w:r w:rsidR="00FB37CF">
        <w:rPr>
          <w:noProof/>
        </w:rPr>
        <w:t xml:space="preserve"> on any Layer button.</w:t>
      </w:r>
    </w:p>
    <w:p w14:paraId="24C02E5D" w14:textId="77777777" w:rsidR="00A01E29" w:rsidRDefault="00A01E29" w:rsidP="00E70832">
      <w:pPr>
        <w:pStyle w:val="Content"/>
        <w:rPr>
          <w:noProof/>
        </w:rPr>
      </w:pPr>
    </w:p>
    <w:p w14:paraId="130E5479" w14:textId="1B0390AA" w:rsidR="00693708" w:rsidRDefault="00693708" w:rsidP="00E70832">
      <w:pPr>
        <w:pStyle w:val="Content"/>
        <w:rPr>
          <w:noProof/>
        </w:rPr>
      </w:pPr>
      <w:r w:rsidRPr="00A01E29">
        <w:rPr>
          <w:b/>
          <w:bCs/>
          <w:noProof/>
        </w:rPr>
        <w:t>Layer Commands</w:t>
      </w:r>
      <w:r>
        <w:rPr>
          <w:noProof/>
        </w:rPr>
        <w:t>:</w:t>
      </w:r>
    </w:p>
    <w:p w14:paraId="5C669E91" w14:textId="3E44093B" w:rsidR="00FB37CF" w:rsidRDefault="00693708" w:rsidP="00BA59FC">
      <w:pPr>
        <w:pStyle w:val="Content"/>
        <w:numPr>
          <w:ilvl w:val="0"/>
          <w:numId w:val="6"/>
        </w:numPr>
        <w:rPr>
          <w:noProof/>
        </w:rPr>
      </w:pPr>
      <w:r w:rsidRPr="00693708">
        <w:rPr>
          <w:b/>
          <w:bCs/>
          <w:noProof/>
        </w:rPr>
        <w:t>Ctrl + Click</w:t>
      </w:r>
      <w:r>
        <w:rPr>
          <w:noProof/>
        </w:rPr>
        <w:t xml:space="preserve"> on a layer will select all control curves in selected layer (does not work on currently highlighted layer) </w:t>
      </w:r>
    </w:p>
    <w:p w14:paraId="3BBFC29C" w14:textId="656B05BA" w:rsidR="00693708" w:rsidRDefault="00A80118" w:rsidP="00BA59FC">
      <w:pPr>
        <w:pStyle w:val="Content"/>
        <w:numPr>
          <w:ilvl w:val="0"/>
          <w:numId w:val="6"/>
        </w:numPr>
        <w:rPr>
          <w:noProof/>
        </w:rPr>
      </w:pPr>
      <w:r w:rsidRPr="00A80118">
        <w:rPr>
          <w:b/>
          <w:bCs/>
          <w:noProof/>
        </w:rPr>
        <w:t>Shift + Click</w:t>
      </w:r>
      <w:r>
        <w:rPr>
          <w:noProof/>
        </w:rPr>
        <w:t xml:space="preserve"> on multiple layers will additively select all control curves in the selected layers</w:t>
      </w:r>
    </w:p>
    <w:p w14:paraId="55C79A4B" w14:textId="5D01BFB6" w:rsidR="00A80118" w:rsidRDefault="00A9594A" w:rsidP="00BA59FC">
      <w:pPr>
        <w:pStyle w:val="Content"/>
        <w:numPr>
          <w:ilvl w:val="0"/>
          <w:numId w:val="6"/>
        </w:numPr>
        <w:rPr>
          <w:noProof/>
        </w:rPr>
      </w:pPr>
      <w:r>
        <w:rPr>
          <w:b/>
          <w:bCs/>
          <w:noProof/>
        </w:rPr>
        <w:t xml:space="preserve">Add Selection to Layer </w:t>
      </w:r>
      <w:r>
        <w:rPr>
          <w:noProof/>
        </w:rPr>
        <w:t>will add any selected Curve Cards/Tubes to this layer (removeing them from other layers)</w:t>
      </w:r>
    </w:p>
    <w:p w14:paraId="2724A0C8" w14:textId="2AEA408F" w:rsidR="00A9594A" w:rsidRDefault="00A9594A" w:rsidP="00BA59FC">
      <w:pPr>
        <w:pStyle w:val="Content"/>
        <w:numPr>
          <w:ilvl w:val="0"/>
          <w:numId w:val="6"/>
        </w:numPr>
        <w:rPr>
          <w:noProof/>
        </w:rPr>
      </w:pPr>
      <w:r>
        <w:rPr>
          <w:b/>
          <w:bCs/>
          <w:noProof/>
        </w:rPr>
        <w:t xml:space="preserve">Extract Geometry </w:t>
      </w:r>
      <w:r>
        <w:rPr>
          <w:noProof/>
        </w:rPr>
        <w:t>will hide the original curves and make a duplicate of the geometry generated by the curves. These duplicates can now be edited or exported.</w:t>
      </w:r>
    </w:p>
    <w:p w14:paraId="77BB773A" w14:textId="7EB02BD3" w:rsidR="00A9594A" w:rsidRDefault="00C07A8D" w:rsidP="00BA59FC">
      <w:pPr>
        <w:pStyle w:val="Content"/>
        <w:numPr>
          <w:ilvl w:val="0"/>
          <w:numId w:val="6"/>
        </w:numPr>
        <w:rPr>
          <w:noProof/>
        </w:rPr>
      </w:pPr>
      <w:r>
        <w:rPr>
          <w:b/>
          <w:bCs/>
          <w:noProof/>
        </w:rPr>
        <w:t xml:space="preserve">Select Curves </w:t>
      </w:r>
      <w:r>
        <w:rPr>
          <w:noProof/>
        </w:rPr>
        <w:t>will select all control curves in current layer</w:t>
      </w:r>
    </w:p>
    <w:p w14:paraId="478E2A60" w14:textId="6291AB9F" w:rsidR="00C07A8D" w:rsidRDefault="00C07A8D" w:rsidP="00BA59FC">
      <w:pPr>
        <w:pStyle w:val="Content"/>
        <w:numPr>
          <w:ilvl w:val="0"/>
          <w:numId w:val="6"/>
        </w:numPr>
        <w:rPr>
          <w:noProof/>
        </w:rPr>
      </w:pPr>
      <w:r>
        <w:rPr>
          <w:b/>
          <w:bCs/>
          <w:noProof/>
        </w:rPr>
        <w:t xml:space="preserve">Select Geometry </w:t>
      </w:r>
      <w:r>
        <w:rPr>
          <w:noProof/>
        </w:rPr>
        <w:t>will select all the generated geometry in the current layer</w:t>
      </w:r>
    </w:p>
    <w:p w14:paraId="0971ECD3" w14:textId="2DB7F5DE" w:rsidR="00C07A8D" w:rsidRDefault="00C07A8D" w:rsidP="00BA59FC">
      <w:pPr>
        <w:pStyle w:val="Content"/>
        <w:numPr>
          <w:ilvl w:val="0"/>
          <w:numId w:val="6"/>
        </w:numPr>
        <w:rPr>
          <w:noProof/>
        </w:rPr>
      </w:pPr>
      <w:r>
        <w:rPr>
          <w:b/>
          <w:bCs/>
          <w:noProof/>
        </w:rPr>
        <w:t>Toggle Curve/Geo Visibility</w:t>
      </w:r>
      <w:r>
        <w:rPr>
          <w:noProof/>
        </w:rPr>
        <w:t xml:space="preserve"> will toggle viewport visibility of control curve or generated geometry</w:t>
      </w:r>
    </w:p>
    <w:p w14:paraId="3542C10C" w14:textId="0A802910" w:rsidR="00C07A8D" w:rsidRDefault="00C07A8D" w:rsidP="00BA59FC">
      <w:pPr>
        <w:pStyle w:val="Content"/>
        <w:numPr>
          <w:ilvl w:val="0"/>
          <w:numId w:val="6"/>
        </w:numPr>
        <w:rPr>
          <w:noProof/>
        </w:rPr>
      </w:pPr>
      <w:r>
        <w:rPr>
          <w:b/>
          <w:bCs/>
          <w:noProof/>
        </w:rPr>
        <w:t xml:space="preserve">Toggle Layer Visibility </w:t>
      </w:r>
      <w:r>
        <w:rPr>
          <w:noProof/>
        </w:rPr>
        <w:t>will hide the layer from viewport completely</w:t>
      </w:r>
    </w:p>
    <w:p w14:paraId="71B40F38" w14:textId="78063F88" w:rsidR="00C07A8D" w:rsidRPr="00C07A8D" w:rsidRDefault="00C07A8D" w:rsidP="00BA59FC">
      <w:pPr>
        <w:pStyle w:val="Content"/>
        <w:numPr>
          <w:ilvl w:val="0"/>
          <w:numId w:val="6"/>
        </w:numPr>
        <w:rPr>
          <w:noProof/>
        </w:rPr>
      </w:pPr>
      <w:r>
        <w:rPr>
          <w:b/>
          <w:bCs/>
          <w:noProof/>
        </w:rPr>
        <w:t xml:space="preserve">Toggle Geometry Edit </w:t>
      </w:r>
      <w:r>
        <w:rPr>
          <w:noProof/>
        </w:rPr>
        <w:t>enables the selectability of generated geometry in the viewport. This geometry can now be edited.</w:t>
      </w:r>
    </w:p>
    <w:p w14:paraId="22C037B9" w14:textId="37897001" w:rsidR="00BC2602" w:rsidRDefault="00C07A8D" w:rsidP="00BA59FC">
      <w:pPr>
        <w:pStyle w:val="Content"/>
        <w:numPr>
          <w:ilvl w:val="0"/>
          <w:numId w:val="6"/>
        </w:numPr>
        <w:rPr>
          <w:noProof/>
        </w:rPr>
      </w:pPr>
      <w:r>
        <w:rPr>
          <w:b/>
          <w:bCs/>
          <w:noProof/>
        </w:rPr>
        <w:t xml:space="preserve">Delete Group and Curves </w:t>
      </w:r>
      <w:r>
        <w:rPr>
          <w:noProof/>
        </w:rPr>
        <w:t>will delete all the control curves and generated geometry in that layer.</w:t>
      </w:r>
    </w:p>
    <w:p w14:paraId="2E9AB539" w14:textId="77777777" w:rsidR="00BC2602" w:rsidRDefault="00BC2602">
      <w:pPr>
        <w:spacing w:after="200"/>
        <w:jc w:val="left"/>
        <w:rPr>
          <w:b w:val="0"/>
          <w:noProof/>
        </w:rPr>
      </w:pPr>
      <w:r>
        <w:rPr>
          <w:noProof/>
        </w:rPr>
        <w:br w:type="page"/>
      </w:r>
    </w:p>
    <w:p w14:paraId="169D9C7F" w14:textId="11FBACE9" w:rsidR="00C07A8D" w:rsidRDefault="0081085C" w:rsidP="00BC2602">
      <w:pPr>
        <w:pStyle w:val="Content"/>
        <w:rPr>
          <w:noProof/>
        </w:rPr>
      </w:pPr>
      <w:r w:rsidRPr="00550D76">
        <w:rPr>
          <w:b/>
          <w:bCs/>
          <w:noProof/>
        </w:rPr>
        <w:lastRenderedPageBreak/>
        <w:t>Layer buttons</w:t>
      </w:r>
      <w:r>
        <w:rPr>
          <w:noProof/>
        </w:rPr>
        <w:t xml:space="preserve"> in GS Toolbox have specific </w:t>
      </w:r>
      <w:r w:rsidRPr="007951DB">
        <w:rPr>
          <w:b/>
          <w:bCs/>
          <w:noProof/>
        </w:rPr>
        <w:t>color coordination</w:t>
      </w:r>
      <w:r>
        <w:rPr>
          <w:noProof/>
        </w:rPr>
        <w:t>:</w:t>
      </w:r>
    </w:p>
    <w:p w14:paraId="7F25189E" w14:textId="77777777" w:rsidR="008D76F6" w:rsidRDefault="008D76F6" w:rsidP="00BC2602">
      <w:pPr>
        <w:pStyle w:val="Content"/>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gridCol w:w="2555"/>
      </w:tblGrid>
      <w:tr w:rsidR="0081085C" w14:paraId="5F2FD79F" w14:textId="77777777" w:rsidTr="007951DB">
        <w:tc>
          <w:tcPr>
            <w:tcW w:w="7371" w:type="dxa"/>
          </w:tcPr>
          <w:p w14:paraId="120E071D" w14:textId="77777777" w:rsidR="0081085C" w:rsidRDefault="0081085C" w:rsidP="00BC2602">
            <w:pPr>
              <w:pStyle w:val="Content"/>
              <w:rPr>
                <w:noProof/>
              </w:rPr>
            </w:pPr>
            <w:r w:rsidRPr="006E41D5">
              <w:rPr>
                <w:b/>
                <w:bCs/>
                <w:noProof/>
              </w:rPr>
              <w:t>Empty Layer</w:t>
            </w:r>
            <w:r>
              <w:rPr>
                <w:noProof/>
              </w:rPr>
              <w:t>. No Curve Cards or Curve Tubes are assigned to this layer</w:t>
            </w:r>
          </w:p>
          <w:p w14:paraId="6481D7AB" w14:textId="3958785B" w:rsidR="0081085C" w:rsidRDefault="0081085C" w:rsidP="00BC2602">
            <w:pPr>
              <w:pStyle w:val="Content"/>
              <w:rPr>
                <w:noProof/>
              </w:rPr>
            </w:pPr>
          </w:p>
        </w:tc>
        <w:tc>
          <w:tcPr>
            <w:tcW w:w="2555" w:type="dxa"/>
            <w:vAlign w:val="center"/>
          </w:tcPr>
          <w:p w14:paraId="643BA4D8" w14:textId="728DEBBB" w:rsidR="0081085C" w:rsidRDefault="0081085C" w:rsidP="0081085C">
            <w:pPr>
              <w:pStyle w:val="Content"/>
              <w:jc w:val="center"/>
              <w:rPr>
                <w:noProof/>
              </w:rPr>
            </w:pPr>
            <w:r>
              <w:rPr>
                <w:noProof/>
              </w:rPr>
              <w:drawing>
                <wp:inline distT="0" distB="0" distL="0" distR="0" wp14:anchorId="499953C1" wp14:editId="6DB13B7E">
                  <wp:extent cx="540000" cy="5400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40000" cy="540000"/>
                          </a:xfrm>
                          <a:prstGeom prst="rect">
                            <a:avLst/>
                          </a:prstGeom>
                          <a:noFill/>
                          <a:ln>
                            <a:noFill/>
                          </a:ln>
                        </pic:spPr>
                      </pic:pic>
                    </a:graphicData>
                  </a:graphic>
                </wp:inline>
              </w:drawing>
            </w:r>
          </w:p>
        </w:tc>
      </w:tr>
      <w:tr w:rsidR="0081085C" w14:paraId="14DA3FC4" w14:textId="77777777" w:rsidTr="007951DB">
        <w:tc>
          <w:tcPr>
            <w:tcW w:w="7371" w:type="dxa"/>
          </w:tcPr>
          <w:p w14:paraId="496FD0D8" w14:textId="404AB269" w:rsidR="00AA6D99" w:rsidRDefault="0081085C" w:rsidP="006E41D5">
            <w:pPr>
              <w:pStyle w:val="Content"/>
              <w:rPr>
                <w:noProof/>
              </w:rPr>
            </w:pPr>
            <w:r w:rsidRPr="006E41D5">
              <w:rPr>
                <w:b/>
                <w:bCs/>
                <w:noProof/>
              </w:rPr>
              <w:t>Layer with</w:t>
            </w:r>
            <w:r w:rsidR="006E41D5" w:rsidRPr="006E41D5">
              <w:rPr>
                <w:b/>
                <w:bCs/>
                <w:noProof/>
              </w:rPr>
              <w:t xml:space="preserve"> assigned curves</w:t>
            </w:r>
            <w:r>
              <w:rPr>
                <w:noProof/>
              </w:rPr>
              <w:t>. There are at least one curve card or curve tube assigned to this layer</w:t>
            </w:r>
          </w:p>
        </w:tc>
        <w:tc>
          <w:tcPr>
            <w:tcW w:w="2555" w:type="dxa"/>
            <w:vAlign w:val="center"/>
          </w:tcPr>
          <w:p w14:paraId="61ABBF64" w14:textId="6C22AE5C" w:rsidR="0081085C" w:rsidRDefault="0081085C" w:rsidP="0081085C">
            <w:pPr>
              <w:pStyle w:val="Content"/>
              <w:jc w:val="center"/>
              <w:rPr>
                <w:noProof/>
              </w:rPr>
            </w:pPr>
            <w:r>
              <w:rPr>
                <w:noProof/>
              </w:rPr>
              <w:drawing>
                <wp:inline distT="0" distB="0" distL="0" distR="0" wp14:anchorId="0987FB6F" wp14:editId="4344363A">
                  <wp:extent cx="540000" cy="540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81085C" w14:paraId="7FC68348" w14:textId="77777777" w:rsidTr="007951DB">
        <w:tc>
          <w:tcPr>
            <w:tcW w:w="7371" w:type="dxa"/>
          </w:tcPr>
          <w:p w14:paraId="58B1EFBB" w14:textId="2CB53F50" w:rsidR="00AA6D99" w:rsidRDefault="0081085C" w:rsidP="00BC2602">
            <w:pPr>
              <w:pStyle w:val="Content"/>
              <w:rPr>
                <w:noProof/>
              </w:rPr>
            </w:pPr>
            <w:r w:rsidRPr="006E41D5">
              <w:rPr>
                <w:b/>
                <w:bCs/>
                <w:noProof/>
              </w:rPr>
              <w:t>Hidden Layer</w:t>
            </w:r>
            <w:r>
              <w:rPr>
                <w:noProof/>
              </w:rPr>
              <w:t>. The layer (or its part) was hidden from the outliner</w:t>
            </w:r>
          </w:p>
          <w:p w14:paraId="13CCECEA" w14:textId="3B76D40E" w:rsidR="007951DB" w:rsidRDefault="007951DB" w:rsidP="00BC2602">
            <w:pPr>
              <w:pStyle w:val="Content"/>
              <w:rPr>
                <w:noProof/>
              </w:rPr>
            </w:pPr>
          </w:p>
        </w:tc>
        <w:tc>
          <w:tcPr>
            <w:tcW w:w="2555" w:type="dxa"/>
            <w:vAlign w:val="center"/>
          </w:tcPr>
          <w:p w14:paraId="37A99504" w14:textId="078E2A93" w:rsidR="0081085C" w:rsidRDefault="0081085C" w:rsidP="0081085C">
            <w:pPr>
              <w:pStyle w:val="Content"/>
              <w:jc w:val="center"/>
              <w:rPr>
                <w:noProof/>
              </w:rPr>
            </w:pPr>
            <w:r>
              <w:rPr>
                <w:noProof/>
              </w:rPr>
              <w:drawing>
                <wp:inline distT="0" distB="0" distL="0" distR="0" wp14:anchorId="7403F9BA" wp14:editId="2AE126D0">
                  <wp:extent cx="540000" cy="5400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81085C" w14:paraId="4A117AFB" w14:textId="77777777" w:rsidTr="007951DB">
        <w:tc>
          <w:tcPr>
            <w:tcW w:w="7371" w:type="dxa"/>
          </w:tcPr>
          <w:p w14:paraId="7DA75045" w14:textId="0BBBC0F9" w:rsidR="0081085C" w:rsidRDefault="0081085C" w:rsidP="00BC2602">
            <w:pPr>
              <w:pStyle w:val="Content"/>
              <w:rPr>
                <w:noProof/>
              </w:rPr>
            </w:pPr>
            <w:r w:rsidRPr="006E41D5">
              <w:rPr>
                <w:b/>
                <w:bCs/>
                <w:noProof/>
              </w:rPr>
              <w:t>Geometry Edit Layer</w:t>
            </w:r>
            <w:r>
              <w:rPr>
                <w:noProof/>
              </w:rPr>
              <w:t>. This layer has</w:t>
            </w:r>
            <w:r>
              <w:rPr>
                <w:b/>
                <w:bCs/>
                <w:noProof/>
              </w:rPr>
              <w:t xml:space="preserve"> Geometry Edit </w:t>
            </w:r>
            <w:r w:rsidRPr="0081085C">
              <w:rPr>
                <w:noProof/>
              </w:rPr>
              <w:t>enabled.</w:t>
            </w:r>
            <w:r>
              <w:rPr>
                <w:noProof/>
              </w:rPr>
              <w:t xml:space="preserve"> Generated geometry can be selected and edited</w:t>
            </w:r>
          </w:p>
        </w:tc>
        <w:tc>
          <w:tcPr>
            <w:tcW w:w="2555" w:type="dxa"/>
            <w:vAlign w:val="center"/>
          </w:tcPr>
          <w:p w14:paraId="16BF75A8" w14:textId="6B7944E1" w:rsidR="0081085C" w:rsidRDefault="0081085C" w:rsidP="0081085C">
            <w:pPr>
              <w:pStyle w:val="Content"/>
              <w:jc w:val="center"/>
              <w:rPr>
                <w:noProof/>
              </w:rPr>
            </w:pPr>
            <w:r>
              <w:rPr>
                <w:noProof/>
              </w:rPr>
              <w:drawing>
                <wp:inline distT="0" distB="0" distL="0" distR="0" wp14:anchorId="26546A5E" wp14:editId="1A9AC7F1">
                  <wp:extent cx="540000" cy="5400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bl>
    <w:p w14:paraId="0A548A0B" w14:textId="386A220B" w:rsidR="0081085C" w:rsidRDefault="0081085C" w:rsidP="00BC2602">
      <w:pPr>
        <w:pStyle w:val="Content"/>
        <w:rPr>
          <w:noProof/>
        </w:rPr>
      </w:pPr>
    </w:p>
    <w:p w14:paraId="5AA8E1DA" w14:textId="131D4E9B" w:rsidR="00771EB2" w:rsidRDefault="00771EB2" w:rsidP="00BC2602">
      <w:pPr>
        <w:pStyle w:val="Content"/>
        <w:rPr>
          <w:noProof/>
        </w:rPr>
      </w:pPr>
      <w:r w:rsidRPr="004011CE">
        <w:rPr>
          <w:b/>
          <w:bCs/>
          <w:noProof/>
        </w:rPr>
        <w:t>Layers work on per scene basis</w:t>
      </w:r>
      <w:r>
        <w:rPr>
          <w:noProof/>
        </w:rPr>
        <w:t>. Any layer created in a scene will be available next time the scene is oppened.</w:t>
      </w:r>
    </w:p>
    <w:p w14:paraId="7D5514FC" w14:textId="2B0A3739" w:rsidR="00222AD7" w:rsidRDefault="00222AD7" w:rsidP="00BC2602">
      <w:pPr>
        <w:pStyle w:val="Content"/>
        <w:rPr>
          <w:noProof/>
        </w:rPr>
      </w:pPr>
    </w:p>
    <w:p w14:paraId="6E266242" w14:textId="3445A6EA" w:rsidR="00B22B85" w:rsidRDefault="00B22B85" w:rsidP="00BC2602">
      <w:pPr>
        <w:pStyle w:val="Content"/>
        <w:rPr>
          <w:noProof/>
        </w:rPr>
      </w:pPr>
      <w:r>
        <w:rPr>
          <w:noProof/>
        </w:rPr>
        <w:drawing>
          <wp:anchor distT="0" distB="0" distL="114300" distR="114300" simplePos="0" relativeHeight="251652608" behindDoc="0" locked="0" layoutInCell="1" allowOverlap="1" wp14:anchorId="1B1EC42A" wp14:editId="3EF51BE1">
            <wp:simplePos x="0" y="0"/>
            <wp:positionH relativeFrom="margin">
              <wp:align>right</wp:align>
            </wp:positionH>
            <wp:positionV relativeFrom="paragraph">
              <wp:posOffset>9525</wp:posOffset>
            </wp:positionV>
            <wp:extent cx="2428240" cy="2437765"/>
            <wp:effectExtent l="0" t="0" r="0" b="635"/>
            <wp:wrapThrough wrapText="bothSides">
              <wp:wrapPolygon edited="0">
                <wp:start x="0" y="0"/>
                <wp:lineTo x="0" y="21437"/>
                <wp:lineTo x="21351" y="21437"/>
                <wp:lineTo x="21351" y="0"/>
                <wp:lineTo x="0" y="0"/>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428240" cy="2437765"/>
                    </a:xfrm>
                    <a:prstGeom prst="rect">
                      <a:avLst/>
                    </a:prstGeom>
                  </pic:spPr>
                </pic:pic>
              </a:graphicData>
            </a:graphic>
          </wp:anchor>
        </w:drawing>
      </w:r>
      <w:r>
        <w:rPr>
          <w:noProof/>
        </w:rPr>
        <w:t xml:space="preserve">Layers use Maya native display layer system. You can find them in </w:t>
      </w:r>
      <w:r w:rsidRPr="00C10ADF">
        <w:rPr>
          <w:b/>
          <w:bCs/>
          <w:noProof/>
        </w:rPr>
        <w:t>Channel Box -&gt; Layers</w:t>
      </w:r>
    </w:p>
    <w:p w14:paraId="0D230209" w14:textId="1311C879" w:rsidR="00B22B85" w:rsidRDefault="00B22B85" w:rsidP="00BC2602">
      <w:pPr>
        <w:pStyle w:val="Content"/>
        <w:rPr>
          <w:noProof/>
        </w:rPr>
      </w:pPr>
    </w:p>
    <w:p w14:paraId="2C447C16" w14:textId="368DAD13" w:rsidR="00B22B85" w:rsidRDefault="00B22B85" w:rsidP="00BC2602">
      <w:pPr>
        <w:pStyle w:val="Content"/>
        <w:rPr>
          <w:noProof/>
        </w:rPr>
      </w:pPr>
      <w:r>
        <w:rPr>
          <w:noProof/>
        </w:rPr>
        <w:t xml:space="preserve">It is important </w:t>
      </w:r>
      <w:r w:rsidRPr="00C10ADF">
        <w:rPr>
          <w:b/>
          <w:bCs/>
          <w:noProof/>
        </w:rPr>
        <w:t>not to change anything in these layers from this window</w:t>
      </w:r>
      <w:r>
        <w:rPr>
          <w:noProof/>
        </w:rPr>
        <w:t>. Any changes here will result in limited functionality of layer system or unexpected behaviour.</w:t>
      </w:r>
    </w:p>
    <w:p w14:paraId="74358166" w14:textId="3EDC2A54" w:rsidR="001617CF" w:rsidRDefault="001617CF" w:rsidP="00BC2602">
      <w:pPr>
        <w:pStyle w:val="Content"/>
        <w:rPr>
          <w:noProof/>
        </w:rPr>
      </w:pPr>
    </w:p>
    <w:p w14:paraId="1F50BDE5" w14:textId="7791CAD0" w:rsidR="001617CF" w:rsidRDefault="001617CF" w:rsidP="00BC2602">
      <w:pPr>
        <w:pStyle w:val="Content"/>
        <w:rPr>
          <w:noProof/>
        </w:rPr>
      </w:pPr>
    </w:p>
    <w:p w14:paraId="2F1E787D" w14:textId="3F010EAE" w:rsidR="001617CF" w:rsidRDefault="001617CF" w:rsidP="00BC2602">
      <w:pPr>
        <w:pStyle w:val="Content"/>
        <w:rPr>
          <w:noProof/>
        </w:rPr>
      </w:pPr>
    </w:p>
    <w:p w14:paraId="269CF6B0" w14:textId="77777777" w:rsidR="001617CF" w:rsidRDefault="001617CF" w:rsidP="00BC2602">
      <w:pPr>
        <w:pStyle w:val="Content"/>
        <w:rPr>
          <w:noProof/>
        </w:rPr>
      </w:pPr>
    </w:p>
    <w:p w14:paraId="585A9BED" w14:textId="77777777" w:rsidR="001617CF" w:rsidRPr="005F63D6" w:rsidRDefault="001617CF" w:rsidP="001617CF">
      <w:pPr>
        <w:pStyle w:val="Content"/>
        <w:rPr>
          <w:b/>
          <w:bCs/>
          <w:noProof/>
        </w:rPr>
      </w:pPr>
      <w:r>
        <w:rPr>
          <w:noProof/>
        </w:rPr>
        <mc:AlternateContent>
          <mc:Choice Requires="wpg">
            <w:drawing>
              <wp:anchor distT="0" distB="0" distL="114300" distR="114300" simplePos="0" relativeHeight="251735552" behindDoc="0" locked="0" layoutInCell="1" allowOverlap="1" wp14:anchorId="4E8F3E54" wp14:editId="6856EE1C">
                <wp:simplePos x="0" y="0"/>
                <wp:positionH relativeFrom="margin">
                  <wp:align>right</wp:align>
                </wp:positionH>
                <wp:positionV relativeFrom="paragraph">
                  <wp:posOffset>54042</wp:posOffset>
                </wp:positionV>
                <wp:extent cx="2335464" cy="1570990"/>
                <wp:effectExtent l="0" t="0" r="8255" b="0"/>
                <wp:wrapThrough wrapText="bothSides">
                  <wp:wrapPolygon edited="0">
                    <wp:start x="3525" y="0"/>
                    <wp:lineTo x="0" y="2095"/>
                    <wp:lineTo x="0" y="2619"/>
                    <wp:lineTo x="3348" y="8382"/>
                    <wp:lineTo x="176" y="12572"/>
                    <wp:lineTo x="0" y="15977"/>
                    <wp:lineTo x="705" y="16763"/>
                    <wp:lineTo x="3525" y="16763"/>
                    <wp:lineTo x="3525" y="21216"/>
                    <wp:lineTo x="21500" y="21216"/>
                    <wp:lineTo x="21500" y="0"/>
                    <wp:lineTo x="3525" y="0"/>
                  </wp:wrapPolygon>
                </wp:wrapThrough>
                <wp:docPr id="43" name="Group 43"/>
                <wp:cNvGraphicFramePr/>
                <a:graphic xmlns:a="http://schemas.openxmlformats.org/drawingml/2006/main">
                  <a:graphicData uri="http://schemas.microsoft.com/office/word/2010/wordprocessingGroup">
                    <wpg:wgp>
                      <wpg:cNvGrpSpPr/>
                      <wpg:grpSpPr>
                        <a:xfrm>
                          <a:off x="0" y="0"/>
                          <a:ext cx="2335464" cy="1570990"/>
                          <a:chOff x="0" y="0"/>
                          <a:chExt cx="2335464" cy="1570990"/>
                        </a:xfrm>
                      </wpg:grpSpPr>
                      <pic:pic xmlns:pic="http://schemas.openxmlformats.org/drawingml/2006/picture">
                        <pic:nvPicPr>
                          <pic:cNvPr id="44" name="Picture 4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421574" y="0"/>
                            <a:ext cx="1913890" cy="1570990"/>
                          </a:xfrm>
                          <a:prstGeom prst="rect">
                            <a:avLst/>
                          </a:prstGeom>
                        </pic:spPr>
                      </pic:pic>
                      <pic:pic xmlns:pic="http://schemas.openxmlformats.org/drawingml/2006/picture">
                        <pic:nvPicPr>
                          <pic:cNvPr id="45" name="Graphic 45" descr="Close"/>
                          <pic:cNvPicPr>
                            <a:picLocks noChangeAspect="1"/>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878774"/>
                            <a:ext cx="359410" cy="359410"/>
                          </a:xfrm>
                          <a:prstGeom prst="rect">
                            <a:avLst/>
                          </a:prstGeom>
                        </pic:spPr>
                      </pic:pic>
                      <pic:pic xmlns:pic="http://schemas.openxmlformats.org/drawingml/2006/picture">
                        <pic:nvPicPr>
                          <pic:cNvPr id="46" name="Graphic 46" descr="Checkmark"/>
                          <pic:cNvPicPr>
                            <a:picLocks noChangeAspect="1"/>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23750" y="17813"/>
                            <a:ext cx="344805" cy="344805"/>
                          </a:xfrm>
                          <a:prstGeom prst="rect">
                            <a:avLst/>
                          </a:prstGeom>
                        </pic:spPr>
                      </pic:pic>
                      <wps:wsp>
                        <wps:cNvPr id="47" name="Rectangle 47"/>
                        <wps:cNvSpPr/>
                        <wps:spPr>
                          <a:xfrm>
                            <a:off x="440624" y="779071"/>
                            <a:ext cx="1529715" cy="755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46561" y="13112"/>
                            <a:ext cx="1529715" cy="717550"/>
                          </a:xfrm>
                          <a:prstGeom prst="rect">
                            <a:avLst/>
                          </a:prstGeom>
                          <a:noFill/>
                          <a:ln w="3810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7C7A45" id="Group 43" o:spid="_x0000_s1026" style="position:absolute;margin-left:132.7pt;margin-top:4.25pt;width:183.9pt;height:123.7pt;z-index:251735552;mso-position-horizontal:right;mso-position-horizontal-relative:margin" coordsize="23354,15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">
                <v:shape id="Picture 44" o:spid="_x0000_s1027" type="#_x0000_t75" style="position:absolute;left:4215;width:19139;height:1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">
                  <v:imagedata r:id="rId46" o:title=""/>
                </v:shape>
                <v:shape id="Graphic 45" o:spid="_x0000_s1028" type="#_x0000_t75" alt="Close" style="position:absolute;top:8787;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">
                  <v:imagedata r:id="rId47" o:title="Close"/>
                </v:shape>
                <v:shape id="Graphic 46" o:spid="_x0000_s1029" type="#_x0000_t75" alt="Checkmark" style="position:absolute;left:237;top:178;width:3448;height: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">
                  <v:imagedata r:id="rId48" o:title="Checkmark"/>
                </v:shape>
                <v:rect id="Rectangle 47" o:spid="_x0000_s1030" style="position:absolute;left:4406;top:7790;width:15297;height:7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" filled="f" strokecolor="red" strokeweight="3pt">
                  <v:stroke joinstyle="round"/>
                </v:rect>
                <v:rect id="Rectangle 48" o:spid="_x0000_s1031" style="position:absolute;left:4465;top:131;width:15297;height:7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" filled="f" strokecolor="#00b050" strokeweight="3pt">
                  <v:stroke joinstyle="round"/>
                </v:rect>
                <w10:wrap type="through" anchorx="margin"/>
              </v:group>
            </w:pict>
          </mc:Fallback>
        </mc:AlternateContent>
      </w:r>
      <w:r>
        <w:rPr>
          <w:noProof/>
        </w:rPr>
        <w:t xml:space="preserve">You can </w:t>
      </w:r>
      <w:r w:rsidRPr="008B4EAE">
        <w:rPr>
          <w:b/>
          <w:bCs/>
          <w:noProof/>
        </w:rPr>
        <w:t>only rename the entire curve group</w:t>
      </w:r>
      <w:r>
        <w:rPr>
          <w:noProof/>
        </w:rPr>
        <w:t xml:space="preserve">. </w:t>
      </w:r>
      <w:r w:rsidRPr="005F63D6">
        <w:rPr>
          <w:b/>
          <w:bCs/>
          <w:noProof/>
        </w:rPr>
        <w:t>Do not rename any other components.</w:t>
      </w:r>
      <w:r w:rsidRPr="007734C5">
        <w:rPr>
          <w:noProof/>
        </w:rPr>
        <w:t xml:space="preserve"> </w:t>
      </w:r>
    </w:p>
    <w:p w14:paraId="271CAD9D" w14:textId="77777777" w:rsidR="001617CF" w:rsidRDefault="001617CF" w:rsidP="001617CF">
      <w:pPr>
        <w:pStyle w:val="Content"/>
      </w:pPr>
    </w:p>
    <w:p w14:paraId="07BB72EC" w14:textId="28A0A95A" w:rsidR="00B62E5F" w:rsidRDefault="001617CF">
      <w:pPr>
        <w:spacing w:after="200"/>
        <w:jc w:val="left"/>
        <w:rPr>
          <w:b w:val="0"/>
        </w:rPr>
      </w:pPr>
      <w:r>
        <w:br w:type="page"/>
      </w:r>
    </w:p>
    <w:p w14:paraId="23A67E6D" w14:textId="29AF89FD" w:rsidR="00B62E5F" w:rsidRDefault="0036444B" w:rsidP="0036444B">
      <w:pPr>
        <w:pStyle w:val="Heading1"/>
        <w:rPr>
          <w:noProof/>
        </w:rPr>
      </w:pPr>
      <w:bookmarkStart w:id="28" w:name="_Selection_and_Grouping"/>
      <w:bookmarkStart w:id="29" w:name="_Toc20858071"/>
      <w:bookmarkStart w:id="30" w:name="_Toc20858310"/>
      <w:bookmarkEnd w:id="28"/>
      <w:r w:rsidRPr="0036444B">
        <w:rPr>
          <w:noProof/>
        </w:rPr>
        <w:lastRenderedPageBreak/>
        <w:t>Selection and Grouping</w:t>
      </w:r>
      <w:bookmarkEnd w:id="29"/>
      <w:bookmarkEnd w:id="30"/>
    </w:p>
    <w:p w14:paraId="75642233" w14:textId="6043EEE9" w:rsidR="0036444B" w:rsidRDefault="0036444B" w:rsidP="0036444B">
      <w:pPr>
        <w:pStyle w:val="Content"/>
        <w:rPr>
          <w:noProof/>
        </w:rPr>
      </w:pPr>
      <w:r>
        <w:rPr>
          <w:noProof/>
        </w:rPr>
        <w:drawing>
          <wp:anchor distT="0" distB="0" distL="114300" distR="114300" simplePos="0" relativeHeight="251653632" behindDoc="0" locked="0" layoutInCell="1" allowOverlap="1" wp14:anchorId="58409819" wp14:editId="5C3B4A79">
            <wp:simplePos x="0" y="0"/>
            <wp:positionH relativeFrom="margin">
              <wp:align>right</wp:align>
            </wp:positionH>
            <wp:positionV relativeFrom="paragraph">
              <wp:posOffset>11813</wp:posOffset>
            </wp:positionV>
            <wp:extent cx="1782445" cy="1293495"/>
            <wp:effectExtent l="0" t="0" r="8255" b="1905"/>
            <wp:wrapThrough wrapText="bothSides">
              <wp:wrapPolygon edited="0">
                <wp:start x="0" y="0"/>
                <wp:lineTo x="0" y="21314"/>
                <wp:lineTo x="21469" y="21314"/>
                <wp:lineTo x="21469" y="0"/>
                <wp:lineTo x="0" y="0"/>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33563" b="46457"/>
                    <a:stretch/>
                  </pic:blipFill>
                  <pic:spPr bwMode="auto">
                    <a:xfrm>
                      <a:off x="0" y="0"/>
                      <a:ext cx="1782445" cy="1293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In order to simplify Curve Cards and Curve Tubes workflow, there are some additional selection and grouping options available.</w:t>
      </w:r>
      <w:r w:rsidRPr="0036444B">
        <w:rPr>
          <w:noProof/>
        </w:rPr>
        <w:t xml:space="preserve"> </w:t>
      </w:r>
    </w:p>
    <w:p w14:paraId="29313F35" w14:textId="61529092" w:rsidR="0036444B" w:rsidRDefault="0036444B" w:rsidP="0036444B">
      <w:pPr>
        <w:pStyle w:val="Content"/>
        <w:rPr>
          <w:noProof/>
        </w:rPr>
      </w:pPr>
    </w:p>
    <w:p w14:paraId="37811359" w14:textId="4340D90B" w:rsidR="0036444B" w:rsidRPr="0036444B" w:rsidRDefault="0036444B" w:rsidP="00BA59FC">
      <w:pPr>
        <w:pStyle w:val="Content"/>
        <w:numPr>
          <w:ilvl w:val="0"/>
          <w:numId w:val="7"/>
        </w:numPr>
        <w:rPr>
          <w:b/>
          <w:bCs/>
          <w:noProof/>
        </w:rPr>
      </w:pPr>
      <w:r w:rsidRPr="0036444B">
        <w:rPr>
          <w:b/>
          <w:bCs/>
          <w:noProof/>
        </w:rPr>
        <w:t xml:space="preserve">Select Curve </w:t>
      </w:r>
      <w:r>
        <w:rPr>
          <w:noProof/>
        </w:rPr>
        <w:t>will convert selection from any part of the curve group to pathCurve.</w:t>
      </w:r>
    </w:p>
    <w:p w14:paraId="26EBC537" w14:textId="4947DD21" w:rsidR="0036444B" w:rsidRPr="0036444B" w:rsidRDefault="0036444B" w:rsidP="00BA59FC">
      <w:pPr>
        <w:pStyle w:val="Content"/>
        <w:numPr>
          <w:ilvl w:val="0"/>
          <w:numId w:val="7"/>
        </w:numPr>
        <w:rPr>
          <w:b/>
          <w:bCs/>
          <w:noProof/>
        </w:rPr>
      </w:pPr>
      <w:r>
        <w:rPr>
          <w:b/>
          <w:bCs/>
          <w:noProof/>
        </w:rPr>
        <w:t xml:space="preserve">Select Geo </w:t>
      </w:r>
      <w:r>
        <w:rPr>
          <w:noProof/>
        </w:rPr>
        <w:t>will convert selection from any part of the curve group to geoCard/Tube.</w:t>
      </w:r>
    </w:p>
    <w:p w14:paraId="29D35B95" w14:textId="667B2725" w:rsidR="0036444B" w:rsidRPr="00732E1D" w:rsidRDefault="0036444B" w:rsidP="00BA59FC">
      <w:pPr>
        <w:pStyle w:val="Content"/>
        <w:numPr>
          <w:ilvl w:val="0"/>
          <w:numId w:val="7"/>
        </w:numPr>
        <w:rPr>
          <w:b/>
          <w:bCs/>
          <w:noProof/>
        </w:rPr>
      </w:pPr>
      <w:r>
        <w:rPr>
          <w:b/>
          <w:bCs/>
          <w:noProof/>
        </w:rPr>
        <w:t xml:space="preserve">Select Group </w:t>
      </w:r>
      <w:r>
        <w:rPr>
          <w:noProof/>
        </w:rPr>
        <w:t>will convert selection from any part of the curve group to Curve Group.</w:t>
      </w:r>
    </w:p>
    <w:p w14:paraId="5EFC5AC8" w14:textId="77777777" w:rsidR="009C0B11" w:rsidRPr="009C0B11" w:rsidRDefault="001F430D" w:rsidP="00BA59FC">
      <w:pPr>
        <w:pStyle w:val="Content"/>
        <w:numPr>
          <w:ilvl w:val="0"/>
          <w:numId w:val="7"/>
        </w:numPr>
        <w:rPr>
          <w:b/>
          <w:bCs/>
          <w:noProof/>
        </w:rPr>
      </w:pPr>
      <w:r>
        <w:rPr>
          <w:noProof/>
        </w:rPr>
        <w:drawing>
          <wp:anchor distT="0" distB="0" distL="114300" distR="114300" simplePos="0" relativeHeight="251659776" behindDoc="0" locked="0" layoutInCell="1" allowOverlap="1" wp14:anchorId="66F6C811" wp14:editId="69A4E596">
            <wp:simplePos x="0" y="0"/>
            <wp:positionH relativeFrom="margin">
              <wp:align>right</wp:align>
            </wp:positionH>
            <wp:positionV relativeFrom="paragraph">
              <wp:posOffset>9686</wp:posOffset>
            </wp:positionV>
            <wp:extent cx="1170940" cy="799465"/>
            <wp:effectExtent l="0" t="0" r="0" b="635"/>
            <wp:wrapThrough wrapText="bothSides">
              <wp:wrapPolygon edited="0">
                <wp:start x="0" y="0"/>
                <wp:lineTo x="0" y="21102"/>
                <wp:lineTo x="21085" y="21102"/>
                <wp:lineTo x="21085" y="0"/>
                <wp:lineTo x="0" y="0"/>
              </wp:wrapPolygon>
            </wp:wrapThrough>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170940" cy="799465"/>
                    </a:xfrm>
                    <a:prstGeom prst="rect">
                      <a:avLst/>
                    </a:prstGeom>
                  </pic:spPr>
                </pic:pic>
              </a:graphicData>
            </a:graphic>
          </wp:anchor>
        </w:drawing>
      </w:r>
      <w:r w:rsidR="00732E1D">
        <w:rPr>
          <w:b/>
          <w:bCs/>
          <w:noProof/>
        </w:rPr>
        <w:t xml:space="preserve">Group Curves </w:t>
      </w:r>
      <w:r w:rsidR="00732E1D">
        <w:rPr>
          <w:noProof/>
        </w:rPr>
        <w:t xml:space="preserve">will group any selected curves (and their groups) to a new group named </w:t>
      </w:r>
      <w:r w:rsidR="00732E1D" w:rsidRPr="00732E1D">
        <w:rPr>
          <w:b/>
          <w:bCs/>
          <w:noProof/>
        </w:rPr>
        <w:t>crvGrp#</w:t>
      </w:r>
      <w:r w:rsidR="00732E1D">
        <w:rPr>
          <w:b/>
          <w:bCs/>
          <w:noProof/>
        </w:rPr>
        <w:t xml:space="preserve"> </w:t>
      </w:r>
      <w:r w:rsidR="00732E1D">
        <w:rPr>
          <w:noProof/>
        </w:rPr>
        <w:t>(default) or any other group name entered in “Group Name” field.</w:t>
      </w:r>
    </w:p>
    <w:p w14:paraId="42E9AB80" w14:textId="77777777" w:rsidR="009C0B11" w:rsidRDefault="009C0B11" w:rsidP="009C0B11">
      <w:pPr>
        <w:pStyle w:val="Content"/>
        <w:rPr>
          <w:b/>
          <w:bCs/>
          <w:noProof/>
        </w:rPr>
      </w:pPr>
    </w:p>
    <w:p w14:paraId="55129225" w14:textId="39910DA8" w:rsidR="001F430D" w:rsidRDefault="009C0B11" w:rsidP="009C0B11">
      <w:pPr>
        <w:pStyle w:val="Content"/>
        <w:rPr>
          <w:noProof/>
        </w:rPr>
      </w:pPr>
      <w:r>
        <w:rPr>
          <w:b/>
          <w:bCs/>
          <w:noProof/>
        </w:rPr>
        <w:t xml:space="preserve">Select </w:t>
      </w:r>
      <w:r w:rsidR="00251856">
        <w:rPr>
          <w:b/>
          <w:bCs/>
          <w:noProof/>
        </w:rPr>
        <w:t>C</w:t>
      </w:r>
      <w:r>
        <w:rPr>
          <w:b/>
          <w:bCs/>
          <w:noProof/>
        </w:rPr>
        <w:t xml:space="preserve">Vs </w:t>
      </w:r>
      <w:r>
        <w:rPr>
          <w:noProof/>
        </w:rPr>
        <w:t xml:space="preserve">slider will interactively select parts of the curve corresponding to the position of the slider. Slider works from left to right and selects </w:t>
      </w:r>
      <w:r w:rsidRPr="00712172">
        <w:rPr>
          <w:b/>
          <w:bCs/>
          <w:noProof/>
        </w:rPr>
        <w:t>root</w:t>
      </w:r>
      <w:r>
        <w:rPr>
          <w:noProof/>
        </w:rPr>
        <w:t xml:space="preserve">, </w:t>
      </w:r>
      <w:r w:rsidRPr="00712172">
        <w:rPr>
          <w:b/>
          <w:bCs/>
          <w:noProof/>
        </w:rPr>
        <w:t>first CV</w:t>
      </w:r>
      <w:r>
        <w:rPr>
          <w:noProof/>
        </w:rPr>
        <w:t xml:space="preserve">, </w:t>
      </w:r>
      <w:r w:rsidRPr="00712172">
        <w:rPr>
          <w:b/>
          <w:bCs/>
          <w:noProof/>
        </w:rPr>
        <w:t>second CV</w:t>
      </w:r>
      <w:r>
        <w:rPr>
          <w:noProof/>
        </w:rPr>
        <w:t xml:space="preserve"> etc. untill the last CV on the curve (far right position).</w:t>
      </w:r>
      <w:r w:rsidR="009459C1">
        <w:rPr>
          <w:noProof/>
        </w:rPr>
        <w:t xml:space="preserve"> This function supports multi-selection.</w:t>
      </w:r>
    </w:p>
    <w:p w14:paraId="0355641E" w14:textId="503507FB" w:rsidR="009459C1" w:rsidRDefault="00C16574" w:rsidP="009C0B11">
      <w:pPr>
        <w:pStyle w:val="Content"/>
        <w:rPr>
          <w:b/>
          <w:bCs/>
          <w:noProof/>
        </w:rPr>
      </w:pPr>
      <w:r>
        <w:rPr>
          <w:noProof/>
        </w:rPr>
        <mc:AlternateContent>
          <mc:Choice Requires="wps">
            <w:drawing>
              <wp:anchor distT="0" distB="0" distL="114300" distR="114300" simplePos="0" relativeHeight="251662848" behindDoc="0" locked="0" layoutInCell="1" allowOverlap="1" wp14:anchorId="736085FA" wp14:editId="76089F54">
                <wp:simplePos x="0" y="0"/>
                <wp:positionH relativeFrom="column">
                  <wp:posOffset>4604756</wp:posOffset>
                </wp:positionH>
                <wp:positionV relativeFrom="paragraph">
                  <wp:posOffset>1375827</wp:posOffset>
                </wp:positionV>
                <wp:extent cx="1383968" cy="1631192"/>
                <wp:effectExtent l="38100" t="38100" r="45085" b="45720"/>
                <wp:wrapNone/>
                <wp:docPr id="238" name="Straight Arrow Connector 238"/>
                <wp:cNvGraphicFramePr/>
                <a:graphic xmlns:a="http://schemas.openxmlformats.org/drawingml/2006/main">
                  <a:graphicData uri="http://schemas.microsoft.com/office/word/2010/wordprocessingShape">
                    <wps:wsp>
                      <wps:cNvCnPr/>
                      <wps:spPr>
                        <a:xfrm flipV="1">
                          <a:off x="0" y="0"/>
                          <a:ext cx="1383968" cy="1631192"/>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CC7E8" id="Straight Arrow Connector 238" o:spid="_x0000_s1026" type="#_x0000_t32" style="position:absolute;margin-left:362.6pt;margin-top:108.35pt;width:108.95pt;height:128.4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" strokecolor="#0f0d29 [3213]" strokeweight="3pt">
                <v:stroke startarrow="block" endarrow="block"/>
              </v:shape>
            </w:pict>
          </mc:Fallback>
        </mc:AlternateContent>
      </w:r>
      <w:r>
        <w:rPr>
          <w:noProof/>
        </w:rPr>
        <mc:AlternateContent>
          <mc:Choice Requires="wps">
            <w:drawing>
              <wp:anchor distT="0" distB="0" distL="114300" distR="114300" simplePos="0" relativeHeight="251661824" behindDoc="0" locked="0" layoutInCell="1" allowOverlap="1" wp14:anchorId="60773F41" wp14:editId="43D552AD">
                <wp:simplePos x="0" y="0"/>
                <wp:positionH relativeFrom="column">
                  <wp:posOffset>2530295</wp:posOffset>
                </wp:positionH>
                <wp:positionV relativeFrom="paragraph">
                  <wp:posOffset>1345935</wp:posOffset>
                </wp:positionV>
                <wp:extent cx="848095" cy="77944"/>
                <wp:effectExtent l="38100" t="95250" r="0" b="93980"/>
                <wp:wrapNone/>
                <wp:docPr id="237" name="Straight Arrow Connector 237"/>
                <wp:cNvGraphicFramePr/>
                <a:graphic xmlns:a="http://schemas.openxmlformats.org/drawingml/2006/main">
                  <a:graphicData uri="http://schemas.microsoft.com/office/word/2010/wordprocessingShape">
                    <wps:wsp>
                      <wps:cNvCnPr/>
                      <wps:spPr>
                        <a:xfrm flipV="1">
                          <a:off x="0" y="0"/>
                          <a:ext cx="848095" cy="77944"/>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CD107" id="Straight Arrow Connector 237" o:spid="_x0000_s1026" type="#_x0000_t32" style="position:absolute;margin-left:199.25pt;margin-top:106pt;width:66.8pt;height:6.1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" strokecolor="#0f0d29 [3213]" strokeweight="3pt">
                <v:stroke startarrow="block" endarrow="block"/>
              </v:shape>
            </w:pict>
          </mc:Fallback>
        </mc:AlternateContent>
      </w:r>
      <w:r>
        <w:rPr>
          <w:noProof/>
        </w:rPr>
        <mc:AlternateContent>
          <mc:Choice Requires="wps">
            <w:drawing>
              <wp:anchor distT="0" distB="0" distL="114300" distR="114300" simplePos="0" relativeHeight="251660800" behindDoc="0" locked="0" layoutInCell="1" allowOverlap="1" wp14:anchorId="6A2F14FF" wp14:editId="69D185BF">
                <wp:simplePos x="0" y="0"/>
                <wp:positionH relativeFrom="column">
                  <wp:posOffset>435364</wp:posOffset>
                </wp:positionH>
                <wp:positionV relativeFrom="paragraph">
                  <wp:posOffset>38631</wp:posOffset>
                </wp:positionV>
                <wp:extent cx="484495" cy="1262418"/>
                <wp:effectExtent l="57150" t="38100" r="49530" b="52070"/>
                <wp:wrapNone/>
                <wp:docPr id="236" name="Straight Arrow Connector 236"/>
                <wp:cNvGraphicFramePr/>
                <a:graphic xmlns:a="http://schemas.openxmlformats.org/drawingml/2006/main">
                  <a:graphicData uri="http://schemas.microsoft.com/office/word/2010/wordprocessingShape">
                    <wps:wsp>
                      <wps:cNvCnPr/>
                      <wps:spPr>
                        <a:xfrm>
                          <a:off x="0" y="0"/>
                          <a:ext cx="484495" cy="1262418"/>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6D9E0" id="Straight Arrow Connector 236" o:spid="_x0000_s1026" type="#_x0000_t32" style="position:absolute;margin-left:34.3pt;margin-top:3.05pt;width:38.15pt;height:99.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" strokecolor="#0f0d29 [3213]" strokeweight="3pt">
                <v:stroke startarrow="block" endarrow="block"/>
              </v:shape>
            </w:pict>
          </mc:Fallback>
        </mc:AlternateContent>
      </w:r>
      <w:r>
        <w:rPr>
          <w:noProof/>
        </w:rPr>
        <w:drawing>
          <wp:inline distT="0" distB="0" distL="0" distR="0" wp14:anchorId="163AA277" wp14:editId="2604D47E">
            <wp:extent cx="2062068" cy="3111064"/>
            <wp:effectExtent l="19050" t="19050" r="14605" b="133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29435" cy="3212702"/>
                    </a:xfrm>
                    <a:prstGeom prst="rect">
                      <a:avLst/>
                    </a:prstGeom>
                    <a:ln w="25400">
                      <a:solidFill>
                        <a:schemeClr val="tx1">
                          <a:alpha val="98000"/>
                        </a:schemeClr>
                      </a:solidFill>
                    </a:ln>
                  </pic:spPr>
                </pic:pic>
              </a:graphicData>
            </a:graphic>
          </wp:inline>
        </w:drawing>
      </w:r>
      <w:r>
        <w:rPr>
          <w:noProof/>
        </w:rPr>
        <w:drawing>
          <wp:inline distT="0" distB="0" distL="0" distR="0" wp14:anchorId="2700B1B7" wp14:editId="2258B307">
            <wp:extent cx="2059748" cy="3110930"/>
            <wp:effectExtent l="19050" t="19050" r="17145" b="133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4956" cy="3164106"/>
                    </a:xfrm>
                    <a:prstGeom prst="rect">
                      <a:avLst/>
                    </a:prstGeom>
                    <a:ln w="25400">
                      <a:solidFill>
                        <a:schemeClr val="tx1"/>
                      </a:solidFill>
                    </a:ln>
                  </pic:spPr>
                </pic:pic>
              </a:graphicData>
            </a:graphic>
          </wp:inline>
        </w:drawing>
      </w:r>
      <w:r>
        <w:rPr>
          <w:noProof/>
        </w:rPr>
        <w:drawing>
          <wp:inline distT="0" distB="0" distL="0" distR="0" wp14:anchorId="7AEB4C34" wp14:editId="3FD8D16F">
            <wp:extent cx="2062971" cy="3101571"/>
            <wp:effectExtent l="19050" t="19050" r="13970" b="2286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0051" cy="3232491"/>
                    </a:xfrm>
                    <a:prstGeom prst="rect">
                      <a:avLst/>
                    </a:prstGeom>
                    <a:ln w="25400">
                      <a:solidFill>
                        <a:schemeClr val="tx1"/>
                      </a:solidFill>
                    </a:ln>
                  </pic:spPr>
                </pic:pic>
              </a:graphicData>
            </a:graphic>
          </wp:inline>
        </w:drawing>
      </w:r>
    </w:p>
    <w:p w14:paraId="1D8011C3" w14:textId="77777777" w:rsidR="009459C1" w:rsidRDefault="009459C1">
      <w:pPr>
        <w:spacing w:after="200"/>
        <w:jc w:val="left"/>
        <w:rPr>
          <w:bCs/>
          <w:noProof/>
        </w:rPr>
      </w:pPr>
      <w:r>
        <w:rPr>
          <w:b w:val="0"/>
          <w:bCs/>
          <w:noProof/>
        </w:rPr>
        <w:br w:type="page"/>
      </w:r>
    </w:p>
    <w:p w14:paraId="1A30763F" w14:textId="2BB73D7B" w:rsidR="00C16574" w:rsidRDefault="00E022D2" w:rsidP="00E022D2">
      <w:pPr>
        <w:pStyle w:val="Heading1"/>
        <w:jc w:val="left"/>
        <w:rPr>
          <w:sz w:val="48"/>
          <w:szCs w:val="28"/>
        </w:rPr>
      </w:pPr>
      <w:bookmarkStart w:id="31" w:name="_Transfer_of_Attributes/UVs"/>
      <w:bookmarkStart w:id="32" w:name="_Toc20858072"/>
      <w:bookmarkStart w:id="33" w:name="_Toc20858311"/>
      <w:bookmarkEnd w:id="31"/>
      <w:r w:rsidRPr="00E022D2">
        <w:rPr>
          <w:sz w:val="48"/>
          <w:szCs w:val="28"/>
        </w:rPr>
        <w:lastRenderedPageBreak/>
        <w:t>Transfer of Attributes/UVs &amp; Reset Pivot</w:t>
      </w:r>
      <w:bookmarkEnd w:id="32"/>
      <w:bookmarkEnd w:id="33"/>
    </w:p>
    <w:p w14:paraId="2FBE5068" w14:textId="731C017A" w:rsidR="00E022D2" w:rsidRDefault="004F2CCA" w:rsidP="00E022D2">
      <w:pPr>
        <w:pStyle w:val="Content"/>
      </w:pPr>
      <w:r>
        <w:rPr>
          <w:noProof/>
        </w:rPr>
        <w:drawing>
          <wp:anchor distT="0" distB="0" distL="114300" distR="114300" simplePos="0" relativeHeight="251663872" behindDoc="0" locked="0" layoutInCell="1" allowOverlap="1" wp14:anchorId="7C5262FC" wp14:editId="7BE76A82">
            <wp:simplePos x="0" y="0"/>
            <wp:positionH relativeFrom="margin">
              <wp:align>right</wp:align>
            </wp:positionH>
            <wp:positionV relativeFrom="paragraph">
              <wp:posOffset>7752</wp:posOffset>
            </wp:positionV>
            <wp:extent cx="1295400" cy="647700"/>
            <wp:effectExtent l="0" t="0" r="0" b="0"/>
            <wp:wrapThrough wrapText="bothSides">
              <wp:wrapPolygon edited="0">
                <wp:start x="0" y="0"/>
                <wp:lineTo x="0" y="20965"/>
                <wp:lineTo x="21282" y="20965"/>
                <wp:lineTo x="21282" y="0"/>
                <wp:lineTo x="0" y="0"/>
              </wp:wrapPolygon>
            </wp:wrapThrough>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95400" cy="647700"/>
                    </a:xfrm>
                    <a:prstGeom prst="rect">
                      <a:avLst/>
                    </a:prstGeom>
                    <a:noFill/>
                    <a:ln>
                      <a:noFill/>
                    </a:ln>
                  </pic:spPr>
                </pic:pic>
              </a:graphicData>
            </a:graphic>
          </wp:anchor>
        </w:drawing>
      </w:r>
      <w:r w:rsidR="002C6B29">
        <w:rPr>
          <w:noProof/>
        </w:rPr>
        <w:t xml:space="preserve">You can easily </w:t>
      </w:r>
      <w:r w:rsidR="002C6B29" w:rsidRPr="002C6B29">
        <w:rPr>
          <w:b/>
          <w:bCs/>
          <w:noProof/>
        </w:rPr>
        <w:t xml:space="preserve">transfer attributes </w:t>
      </w:r>
      <w:r w:rsidR="002C6B29" w:rsidRPr="002C6B29">
        <w:rPr>
          <w:noProof/>
        </w:rPr>
        <w:t>(orientation, twist,  width etc.)</w:t>
      </w:r>
      <w:r w:rsidR="002C6B29">
        <w:rPr>
          <w:noProof/>
        </w:rPr>
        <w:t xml:space="preserve"> from one curve to any number of other curves.</w:t>
      </w:r>
    </w:p>
    <w:p w14:paraId="44BA4C28" w14:textId="2CE9DC34" w:rsidR="004F2CCA" w:rsidRDefault="004F2CCA" w:rsidP="00E022D2">
      <w:pPr>
        <w:pStyle w:val="Content"/>
      </w:pPr>
    </w:p>
    <w:p w14:paraId="713CF3FE" w14:textId="5A26F866" w:rsidR="004F2CCA" w:rsidRDefault="00AC267F" w:rsidP="00E022D2">
      <w:pPr>
        <w:pStyle w:val="Content"/>
      </w:pPr>
      <w:r>
        <w:rPr>
          <w:noProof/>
        </w:rPr>
        <mc:AlternateContent>
          <mc:Choice Requires="wps">
            <w:drawing>
              <wp:anchor distT="0" distB="0" distL="114300" distR="114300" simplePos="0" relativeHeight="251666944" behindDoc="0" locked="0" layoutInCell="1" allowOverlap="1" wp14:anchorId="116DD1B3" wp14:editId="77EDFF99">
                <wp:simplePos x="0" y="0"/>
                <wp:positionH relativeFrom="column">
                  <wp:posOffset>2831189</wp:posOffset>
                </wp:positionH>
                <wp:positionV relativeFrom="paragraph">
                  <wp:posOffset>2026980</wp:posOffset>
                </wp:positionV>
                <wp:extent cx="595223" cy="0"/>
                <wp:effectExtent l="0" t="152400" r="0" b="152400"/>
                <wp:wrapNone/>
                <wp:docPr id="243" name="Straight Arrow Connector 243"/>
                <wp:cNvGraphicFramePr/>
                <a:graphic xmlns:a="http://schemas.openxmlformats.org/drawingml/2006/main">
                  <a:graphicData uri="http://schemas.microsoft.com/office/word/2010/wordprocessingShape">
                    <wps:wsp>
                      <wps:cNvCnPr/>
                      <wps:spPr>
                        <a:xfrm>
                          <a:off x="0" y="0"/>
                          <a:ext cx="595223"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6B206" id="Straight Arrow Connector 243" o:spid="_x0000_s1026" type="#_x0000_t32" style="position:absolute;margin-left:222.95pt;margin-top:159.6pt;width:46.8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" strokecolor="#0f0d29 [3213]" strokeweight="6pt">
                <v:stroke endarrow="block"/>
              </v:shape>
            </w:pict>
          </mc:Fallback>
        </mc:AlternateContent>
      </w:r>
      <w:r>
        <w:rPr>
          <w:noProof/>
        </w:rPr>
        <w:drawing>
          <wp:anchor distT="0" distB="0" distL="114300" distR="114300" simplePos="0" relativeHeight="251665920" behindDoc="0" locked="0" layoutInCell="1" allowOverlap="1" wp14:anchorId="6E3A8AF0" wp14:editId="007392E3">
            <wp:simplePos x="0" y="0"/>
            <wp:positionH relativeFrom="margin">
              <wp:align>right</wp:align>
            </wp:positionH>
            <wp:positionV relativeFrom="paragraph">
              <wp:posOffset>706755</wp:posOffset>
            </wp:positionV>
            <wp:extent cx="2949575" cy="2625725"/>
            <wp:effectExtent l="0" t="0" r="3175" b="3175"/>
            <wp:wrapThrough wrapText="bothSides">
              <wp:wrapPolygon edited="0">
                <wp:start x="0" y="0"/>
                <wp:lineTo x="0" y="21469"/>
                <wp:lineTo x="21484" y="21469"/>
                <wp:lineTo x="21484" y="0"/>
                <wp:lineTo x="0" y="0"/>
              </wp:wrapPolygon>
            </wp:wrapThrough>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949575" cy="2625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9A3D8E6" wp14:editId="6CD6BD25">
            <wp:simplePos x="0" y="0"/>
            <wp:positionH relativeFrom="margin">
              <wp:align>left</wp:align>
            </wp:positionH>
            <wp:positionV relativeFrom="paragraph">
              <wp:posOffset>681247</wp:posOffset>
            </wp:positionV>
            <wp:extent cx="3011640" cy="2880000"/>
            <wp:effectExtent l="0" t="0" r="0" b="0"/>
            <wp:wrapThrough wrapText="bothSides">
              <wp:wrapPolygon edited="0">
                <wp:start x="0" y="0"/>
                <wp:lineTo x="0" y="21433"/>
                <wp:lineTo x="21454" y="21433"/>
                <wp:lineTo x="21454" y="0"/>
                <wp:lineTo x="0" y="0"/>
              </wp:wrapPolygon>
            </wp:wrapThrough>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11640" cy="2880000"/>
                    </a:xfrm>
                    <a:prstGeom prst="rect">
                      <a:avLst/>
                    </a:prstGeom>
                  </pic:spPr>
                </pic:pic>
              </a:graphicData>
            </a:graphic>
            <wp14:sizeRelH relativeFrom="margin">
              <wp14:pctWidth>0</wp14:pctWidth>
            </wp14:sizeRelH>
            <wp14:sizeRelV relativeFrom="margin">
              <wp14:pctHeight>0</wp14:pctHeight>
            </wp14:sizeRelV>
          </wp:anchor>
        </w:drawing>
      </w:r>
      <w:r w:rsidR="004F2CCA">
        <w:t xml:space="preserve">First, select your </w:t>
      </w:r>
      <w:r w:rsidR="004F2CCA" w:rsidRPr="00AC267F">
        <w:rPr>
          <w:b/>
          <w:bCs/>
        </w:rPr>
        <w:t>Source Curve</w:t>
      </w:r>
      <w:r>
        <w:t xml:space="preserve"> (1)</w:t>
      </w:r>
      <w:r w:rsidR="004F2CCA">
        <w:t xml:space="preserve"> (from which you want to transfer attributes) and then select any number of </w:t>
      </w:r>
      <w:r w:rsidR="004F2CCA" w:rsidRPr="00AC267F">
        <w:rPr>
          <w:b/>
          <w:bCs/>
        </w:rPr>
        <w:t>Target Curves</w:t>
      </w:r>
      <w:r>
        <w:t xml:space="preserve"> (2,3,4….)</w:t>
      </w:r>
      <w:r w:rsidR="00B5679E">
        <w:t xml:space="preserve"> and press </w:t>
      </w:r>
      <w:r w:rsidR="00B5679E" w:rsidRPr="00B5679E">
        <w:rPr>
          <w:b/>
          <w:bCs/>
        </w:rPr>
        <w:t xml:space="preserve">Transfer </w:t>
      </w:r>
      <w:proofErr w:type="spellStart"/>
      <w:r w:rsidR="00B5679E" w:rsidRPr="00B5679E">
        <w:rPr>
          <w:b/>
          <w:bCs/>
        </w:rPr>
        <w:t>Attr</w:t>
      </w:r>
      <w:proofErr w:type="spellEnd"/>
      <w:r w:rsidR="00B5679E" w:rsidRPr="00B5679E">
        <w:rPr>
          <w:b/>
          <w:bCs/>
        </w:rPr>
        <w:t>.</w:t>
      </w:r>
      <w:r w:rsidR="00B5679E">
        <w:t xml:space="preserve"> Button</w:t>
      </w:r>
    </w:p>
    <w:p w14:paraId="31D576B6" w14:textId="1471A873" w:rsidR="00B5679E" w:rsidRDefault="00B5679E" w:rsidP="00E022D2">
      <w:pPr>
        <w:pStyle w:val="Content"/>
      </w:pPr>
      <w:r>
        <w:rPr>
          <w:noProof/>
        </w:rPr>
        <w:drawing>
          <wp:anchor distT="0" distB="0" distL="114300" distR="114300" simplePos="0" relativeHeight="251673088" behindDoc="0" locked="0" layoutInCell="1" allowOverlap="1" wp14:anchorId="6DF34A6E" wp14:editId="05231481">
            <wp:simplePos x="0" y="0"/>
            <wp:positionH relativeFrom="margin">
              <wp:align>center</wp:align>
            </wp:positionH>
            <wp:positionV relativeFrom="paragraph">
              <wp:posOffset>1100491</wp:posOffset>
            </wp:positionV>
            <wp:extent cx="594995" cy="297180"/>
            <wp:effectExtent l="0" t="0" r="0" b="7620"/>
            <wp:wrapThrough wrapText="bothSides">
              <wp:wrapPolygon edited="0">
                <wp:start x="0" y="0"/>
                <wp:lineTo x="0" y="20769"/>
                <wp:lineTo x="20747" y="20769"/>
                <wp:lineTo x="20747" y="0"/>
                <wp:lineTo x="0"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99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CA249" w14:textId="135AC4CE" w:rsidR="00B5679E" w:rsidRDefault="00B5679E" w:rsidP="00E022D2">
      <w:pPr>
        <w:pStyle w:val="Content"/>
      </w:pPr>
    </w:p>
    <w:p w14:paraId="77739D79" w14:textId="71CF6D65" w:rsidR="00B5679E" w:rsidRDefault="00B5679E" w:rsidP="00E022D2">
      <w:pPr>
        <w:pStyle w:val="Content"/>
        <w:rPr>
          <w:b/>
          <w:bCs/>
        </w:rPr>
      </w:pPr>
    </w:p>
    <w:p w14:paraId="6078D8AA" w14:textId="037FBDE8" w:rsidR="00B5679E" w:rsidRDefault="00B5679E" w:rsidP="00E022D2">
      <w:pPr>
        <w:pStyle w:val="Content"/>
        <w:rPr>
          <w:b/>
          <w:bCs/>
        </w:rPr>
      </w:pPr>
      <w:r>
        <w:rPr>
          <w:noProof/>
        </w:rPr>
        <w:drawing>
          <wp:anchor distT="0" distB="0" distL="114300" distR="114300" simplePos="0" relativeHeight="251667968" behindDoc="0" locked="0" layoutInCell="1" allowOverlap="1" wp14:anchorId="0A86E983" wp14:editId="2DD652A2">
            <wp:simplePos x="0" y="0"/>
            <wp:positionH relativeFrom="margin">
              <wp:align>right</wp:align>
            </wp:positionH>
            <wp:positionV relativeFrom="paragraph">
              <wp:posOffset>7356</wp:posOffset>
            </wp:positionV>
            <wp:extent cx="1296000" cy="648000"/>
            <wp:effectExtent l="0" t="0" r="0" b="0"/>
            <wp:wrapThrough wrapText="bothSides">
              <wp:wrapPolygon edited="0">
                <wp:start x="0" y="0"/>
                <wp:lineTo x="0" y="20965"/>
                <wp:lineTo x="21282" y="20965"/>
                <wp:lineTo x="21282" y="0"/>
                <wp:lineTo x="0" y="0"/>
              </wp:wrapPolygon>
            </wp:wrapThrough>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96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Transfer UVs</w:t>
      </w:r>
      <w:r w:rsidRPr="00B5679E">
        <w:t xml:space="preserve"> </w:t>
      </w:r>
    </w:p>
    <w:p w14:paraId="5DAD2F21" w14:textId="60F13173" w:rsidR="00B5679E" w:rsidRDefault="00B5679E" w:rsidP="00E022D2">
      <w:pPr>
        <w:pStyle w:val="Content"/>
      </w:pPr>
      <w:r>
        <w:rPr>
          <w:noProof/>
        </w:rPr>
        <w:drawing>
          <wp:anchor distT="0" distB="0" distL="114300" distR="114300" simplePos="0" relativeHeight="251670016" behindDoc="0" locked="0" layoutInCell="1" allowOverlap="1" wp14:anchorId="5236A7DD" wp14:editId="122CEC6B">
            <wp:simplePos x="0" y="0"/>
            <wp:positionH relativeFrom="margin">
              <wp:align>left</wp:align>
            </wp:positionH>
            <wp:positionV relativeFrom="paragraph">
              <wp:posOffset>506802</wp:posOffset>
            </wp:positionV>
            <wp:extent cx="2803585" cy="2608327"/>
            <wp:effectExtent l="0" t="0" r="0" b="1905"/>
            <wp:wrapThrough wrapText="bothSides">
              <wp:wrapPolygon edited="0">
                <wp:start x="0" y="0"/>
                <wp:lineTo x="0" y="21458"/>
                <wp:lineTo x="21429" y="21458"/>
                <wp:lineTo x="21429" y="0"/>
                <wp:lineTo x="0" y="0"/>
              </wp:wrapPolygon>
            </wp:wrapThrough>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03585" cy="2608327"/>
                    </a:xfrm>
                    <a:prstGeom prst="rect">
                      <a:avLst/>
                    </a:prstGeom>
                  </pic:spPr>
                </pic:pic>
              </a:graphicData>
            </a:graphic>
          </wp:anchor>
        </w:drawing>
      </w:r>
      <w:r>
        <w:t xml:space="preserve">Works similar to </w:t>
      </w:r>
      <w:r w:rsidRPr="00B5679E">
        <w:rPr>
          <w:b/>
          <w:bCs/>
        </w:rPr>
        <w:t xml:space="preserve">Transfer </w:t>
      </w:r>
      <w:proofErr w:type="spellStart"/>
      <w:r w:rsidRPr="00B5679E">
        <w:rPr>
          <w:b/>
          <w:bCs/>
        </w:rPr>
        <w:t>Attr</w:t>
      </w:r>
      <w:proofErr w:type="spellEnd"/>
      <w:r w:rsidRPr="00B5679E">
        <w:rPr>
          <w:b/>
          <w:bCs/>
        </w:rPr>
        <w:t>.</w:t>
      </w:r>
      <w:r>
        <w:t xml:space="preserve"> but transfers UV related attributes instead.</w:t>
      </w:r>
    </w:p>
    <w:p w14:paraId="63F1E009" w14:textId="1DE84ECE" w:rsidR="00250830" w:rsidRDefault="00B5679E" w:rsidP="00E022D2">
      <w:pPr>
        <w:pStyle w:val="Content"/>
        <w:rPr>
          <w:noProof/>
        </w:rPr>
      </w:pPr>
      <w:r>
        <w:rPr>
          <w:noProof/>
        </w:rPr>
        <mc:AlternateContent>
          <mc:Choice Requires="wps">
            <w:drawing>
              <wp:anchor distT="0" distB="0" distL="114300" distR="114300" simplePos="0" relativeHeight="251672064" behindDoc="0" locked="0" layoutInCell="1" allowOverlap="1" wp14:anchorId="68488EDB" wp14:editId="607676FF">
                <wp:simplePos x="0" y="0"/>
                <wp:positionH relativeFrom="column">
                  <wp:posOffset>2879713</wp:posOffset>
                </wp:positionH>
                <wp:positionV relativeFrom="paragraph">
                  <wp:posOffset>1096789</wp:posOffset>
                </wp:positionV>
                <wp:extent cx="595223" cy="0"/>
                <wp:effectExtent l="0" t="152400" r="0" b="152400"/>
                <wp:wrapNone/>
                <wp:docPr id="248" name="Straight Arrow Connector 248"/>
                <wp:cNvGraphicFramePr/>
                <a:graphic xmlns:a="http://schemas.openxmlformats.org/drawingml/2006/main">
                  <a:graphicData uri="http://schemas.microsoft.com/office/word/2010/wordprocessingShape">
                    <wps:wsp>
                      <wps:cNvCnPr/>
                      <wps:spPr>
                        <a:xfrm>
                          <a:off x="0" y="0"/>
                          <a:ext cx="595223"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7099A" id="Straight Arrow Connector 248" o:spid="_x0000_s1026" type="#_x0000_t32" style="position:absolute;margin-left:226.75pt;margin-top:86.35pt;width:46.8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" strokecolor="#0f0d29 [3213]" strokeweight="6pt">
                <v:stroke endarrow="block"/>
              </v:shape>
            </w:pict>
          </mc:Fallback>
        </mc:AlternateContent>
      </w:r>
      <w:r>
        <w:rPr>
          <w:noProof/>
        </w:rPr>
        <w:drawing>
          <wp:anchor distT="0" distB="0" distL="114300" distR="114300" simplePos="0" relativeHeight="251671040" behindDoc="0" locked="0" layoutInCell="1" allowOverlap="1" wp14:anchorId="63EFFCE2" wp14:editId="3BC00255">
            <wp:simplePos x="0" y="0"/>
            <wp:positionH relativeFrom="margin">
              <wp:posOffset>2865276</wp:posOffset>
            </wp:positionH>
            <wp:positionV relativeFrom="paragraph">
              <wp:posOffset>1310089</wp:posOffset>
            </wp:positionV>
            <wp:extent cx="603250" cy="301625"/>
            <wp:effectExtent l="0" t="0" r="6350" b="3175"/>
            <wp:wrapThrough wrapText="bothSides">
              <wp:wrapPolygon edited="0">
                <wp:start x="0" y="0"/>
                <wp:lineTo x="0" y="20463"/>
                <wp:lineTo x="21145" y="20463"/>
                <wp:lineTo x="21145" y="0"/>
                <wp:lineTo x="0" y="0"/>
              </wp:wrapPolygon>
            </wp:wrapThrough>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0325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0" locked="0" layoutInCell="1" allowOverlap="1" wp14:anchorId="21DC3F4B" wp14:editId="50264DB8">
            <wp:simplePos x="0" y="0"/>
            <wp:positionH relativeFrom="column">
              <wp:posOffset>3546822</wp:posOffset>
            </wp:positionH>
            <wp:positionV relativeFrom="paragraph">
              <wp:posOffset>29545</wp:posOffset>
            </wp:positionV>
            <wp:extent cx="2917825" cy="2604770"/>
            <wp:effectExtent l="0" t="0" r="0" b="5080"/>
            <wp:wrapThrough wrapText="bothSides">
              <wp:wrapPolygon edited="0">
                <wp:start x="0" y="0"/>
                <wp:lineTo x="0" y="21484"/>
                <wp:lineTo x="21435" y="21484"/>
                <wp:lineTo x="21435" y="0"/>
                <wp:lineTo x="0" y="0"/>
              </wp:wrapPolygon>
            </wp:wrapThrough>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917825" cy="2604770"/>
                    </a:xfrm>
                    <a:prstGeom prst="rect">
                      <a:avLst/>
                    </a:prstGeom>
                  </pic:spPr>
                </pic:pic>
              </a:graphicData>
            </a:graphic>
          </wp:anchor>
        </w:drawing>
      </w:r>
      <w:r w:rsidRPr="00B5679E">
        <w:rPr>
          <w:noProof/>
        </w:rPr>
        <w:t xml:space="preserve"> </w:t>
      </w:r>
    </w:p>
    <w:p w14:paraId="7423F905" w14:textId="77777777" w:rsidR="00250830" w:rsidRDefault="00250830">
      <w:pPr>
        <w:spacing w:after="200"/>
        <w:jc w:val="left"/>
        <w:rPr>
          <w:b w:val="0"/>
          <w:noProof/>
        </w:rPr>
      </w:pPr>
      <w:r>
        <w:rPr>
          <w:noProof/>
        </w:rPr>
        <w:br w:type="page"/>
      </w:r>
    </w:p>
    <w:p w14:paraId="5899C35B" w14:textId="47A45AAB" w:rsidR="00B5679E" w:rsidRDefault="00A85643" w:rsidP="00E022D2">
      <w:pPr>
        <w:pStyle w:val="Content"/>
        <w:rPr>
          <w:b/>
          <w:bCs/>
          <w:noProof/>
        </w:rPr>
      </w:pPr>
      <w:r>
        <w:rPr>
          <w:noProof/>
        </w:rPr>
        <w:lastRenderedPageBreak/>
        <w:drawing>
          <wp:anchor distT="0" distB="0" distL="114300" distR="114300" simplePos="0" relativeHeight="251674112" behindDoc="0" locked="0" layoutInCell="1" allowOverlap="1" wp14:anchorId="0A665D3F" wp14:editId="688079B0">
            <wp:simplePos x="0" y="0"/>
            <wp:positionH relativeFrom="margin">
              <wp:align>right</wp:align>
            </wp:positionH>
            <wp:positionV relativeFrom="paragraph">
              <wp:posOffset>359</wp:posOffset>
            </wp:positionV>
            <wp:extent cx="1296000" cy="648000"/>
            <wp:effectExtent l="0" t="0" r="0" b="0"/>
            <wp:wrapThrough wrapText="bothSides">
              <wp:wrapPolygon edited="0">
                <wp:start x="0" y="0"/>
                <wp:lineTo x="0" y="20965"/>
                <wp:lineTo x="21282" y="20965"/>
                <wp:lineTo x="21282" y="0"/>
                <wp:lineTo x="0"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96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830" w:rsidRPr="00250830">
        <w:rPr>
          <w:b/>
          <w:bCs/>
          <w:noProof/>
        </w:rPr>
        <w:t>Reset Pivot</w:t>
      </w:r>
    </w:p>
    <w:p w14:paraId="07372A04" w14:textId="79E99ED9" w:rsidR="00A85643" w:rsidRDefault="00A85643" w:rsidP="00E022D2">
      <w:pPr>
        <w:pStyle w:val="Content"/>
        <w:rPr>
          <w:noProof/>
        </w:rPr>
      </w:pPr>
      <w:r>
        <w:rPr>
          <w:noProof/>
        </w:rPr>
        <w:t xml:space="preserve">You can freely change pivot point of your control curves to </w:t>
      </w:r>
      <w:r w:rsidR="00BE11A7">
        <w:rPr>
          <w:noProof/>
        </w:rPr>
        <w:t>achieve various effects during transformation of control curves. However, at some point it is beneficial to return the pivot point to its default position – root of the control curve.</w:t>
      </w:r>
      <w:r w:rsidR="000B351A">
        <w:rPr>
          <w:noProof/>
        </w:rPr>
        <w:t xml:space="preserve"> This function is multi-selection compatible.</w:t>
      </w:r>
    </w:p>
    <w:p w14:paraId="1FBC8E93" w14:textId="51C0CD8C" w:rsidR="00BE11A7" w:rsidRDefault="00BE11A7" w:rsidP="00E022D2">
      <w:pPr>
        <w:pStyle w:val="Content"/>
        <w:rPr>
          <w:noProof/>
        </w:rPr>
      </w:pPr>
      <w:r>
        <w:rPr>
          <w:noProof/>
        </w:rPr>
        <w:drawing>
          <wp:anchor distT="0" distB="0" distL="114300" distR="114300" simplePos="0" relativeHeight="251676160" behindDoc="0" locked="0" layoutInCell="1" allowOverlap="1" wp14:anchorId="39CEB68E" wp14:editId="23C939B8">
            <wp:simplePos x="0" y="0"/>
            <wp:positionH relativeFrom="margin">
              <wp:align>left</wp:align>
            </wp:positionH>
            <wp:positionV relativeFrom="paragraph">
              <wp:posOffset>106380</wp:posOffset>
            </wp:positionV>
            <wp:extent cx="2761615" cy="2803525"/>
            <wp:effectExtent l="0" t="0" r="635" b="0"/>
            <wp:wrapThrough wrapText="bothSides">
              <wp:wrapPolygon edited="0">
                <wp:start x="0" y="0"/>
                <wp:lineTo x="0" y="21429"/>
                <wp:lineTo x="21456" y="21429"/>
                <wp:lineTo x="21456" y="0"/>
                <wp:lineTo x="0" y="0"/>
              </wp:wrapPolygon>
            </wp:wrapThrough>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774920" cy="28166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136" behindDoc="0" locked="0" layoutInCell="1" allowOverlap="1" wp14:anchorId="699C62F7" wp14:editId="79B80714">
            <wp:simplePos x="0" y="0"/>
            <wp:positionH relativeFrom="margin">
              <wp:align>right</wp:align>
            </wp:positionH>
            <wp:positionV relativeFrom="paragraph">
              <wp:posOffset>149860</wp:posOffset>
            </wp:positionV>
            <wp:extent cx="2995930" cy="2739390"/>
            <wp:effectExtent l="0" t="0" r="0" b="3810"/>
            <wp:wrapThrough wrapText="bothSides">
              <wp:wrapPolygon edited="0">
                <wp:start x="0" y="0"/>
                <wp:lineTo x="0" y="21480"/>
                <wp:lineTo x="21426" y="21480"/>
                <wp:lineTo x="21426" y="0"/>
                <wp:lineTo x="0" y="0"/>
              </wp:wrapPolygon>
            </wp:wrapThrough>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995930" cy="2739390"/>
                    </a:xfrm>
                    <a:prstGeom prst="rect">
                      <a:avLst/>
                    </a:prstGeom>
                  </pic:spPr>
                </pic:pic>
              </a:graphicData>
            </a:graphic>
            <wp14:sizeRelH relativeFrom="margin">
              <wp14:pctWidth>0</wp14:pctWidth>
            </wp14:sizeRelH>
            <wp14:sizeRelV relativeFrom="margin">
              <wp14:pctHeight>0</wp14:pctHeight>
            </wp14:sizeRelV>
          </wp:anchor>
        </w:drawing>
      </w:r>
    </w:p>
    <w:p w14:paraId="7679FF9F" w14:textId="77777777" w:rsidR="00C0698B" w:rsidRDefault="00C0698B" w:rsidP="00E022D2">
      <w:pPr>
        <w:pStyle w:val="Content"/>
        <w:rPr>
          <w:noProof/>
        </w:rPr>
      </w:pPr>
    </w:p>
    <w:p w14:paraId="4580C408" w14:textId="77777777" w:rsidR="00C0698B" w:rsidRDefault="00C0698B" w:rsidP="00E022D2">
      <w:pPr>
        <w:pStyle w:val="Content"/>
        <w:rPr>
          <w:noProof/>
        </w:rPr>
      </w:pPr>
    </w:p>
    <w:p w14:paraId="6363D65C" w14:textId="6DCD7458" w:rsidR="00C0698B" w:rsidRDefault="00C0698B" w:rsidP="00E022D2">
      <w:pPr>
        <w:pStyle w:val="Content"/>
        <w:rPr>
          <w:noProof/>
        </w:rPr>
      </w:pPr>
      <w:r>
        <w:rPr>
          <w:noProof/>
        </w:rPr>
        <mc:AlternateContent>
          <mc:Choice Requires="wps">
            <w:drawing>
              <wp:anchor distT="0" distB="0" distL="114300" distR="114300" simplePos="0" relativeHeight="251677184" behindDoc="0" locked="0" layoutInCell="1" allowOverlap="1" wp14:anchorId="47E0D366" wp14:editId="23F49629">
                <wp:simplePos x="0" y="0"/>
                <wp:positionH relativeFrom="column">
                  <wp:posOffset>2812415</wp:posOffset>
                </wp:positionH>
                <wp:positionV relativeFrom="page">
                  <wp:posOffset>3705860</wp:posOffset>
                </wp:positionV>
                <wp:extent cx="594995" cy="0"/>
                <wp:effectExtent l="0" t="152400" r="0" b="152400"/>
                <wp:wrapThrough wrapText="bothSides">
                  <wp:wrapPolygon edited="0">
                    <wp:start x="11757" y="-1"/>
                    <wp:lineTo x="11065" y="-1"/>
                    <wp:lineTo x="11065" y="-1"/>
                    <wp:lineTo x="11757" y="-1"/>
                    <wp:lineTo x="15906" y="-1"/>
                    <wp:lineTo x="16598" y="-1"/>
                    <wp:lineTo x="15906" y="-1"/>
                    <wp:lineTo x="15215" y="-1"/>
                    <wp:lineTo x="11757" y="-1"/>
                  </wp:wrapPolygon>
                </wp:wrapThrough>
                <wp:docPr id="253" name="Straight Arrow Connector 253"/>
                <wp:cNvGraphicFramePr/>
                <a:graphic xmlns:a="http://schemas.openxmlformats.org/drawingml/2006/main">
                  <a:graphicData uri="http://schemas.microsoft.com/office/word/2010/wordprocessingShape">
                    <wps:wsp>
                      <wps:cNvCnPr/>
                      <wps:spPr>
                        <a:xfrm>
                          <a:off x="0" y="0"/>
                          <a:ext cx="594995"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2285E" id="Straight Arrow Connector 253" o:spid="_x0000_s1026" type="#_x0000_t32" style="position:absolute;margin-left:221.45pt;margin-top:291.8pt;width:46.85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" strokecolor="#0f0d29 [3213]" strokeweight="6pt">
                <v:stroke endarrow="block"/>
                <w10:wrap type="through" anchory="page"/>
              </v:shape>
            </w:pict>
          </mc:Fallback>
        </mc:AlternateContent>
      </w:r>
      <w:r>
        <w:rPr>
          <w:noProof/>
        </w:rPr>
        <w:drawing>
          <wp:anchor distT="0" distB="0" distL="114300" distR="114300" simplePos="0" relativeHeight="251678208" behindDoc="0" locked="0" layoutInCell="1" allowOverlap="1" wp14:anchorId="16BDD3A5" wp14:editId="79315B2A">
            <wp:simplePos x="0" y="0"/>
            <wp:positionH relativeFrom="margin">
              <wp:posOffset>2717680</wp:posOffset>
            </wp:positionH>
            <wp:positionV relativeFrom="page">
              <wp:posOffset>3208151</wp:posOffset>
            </wp:positionV>
            <wp:extent cx="706755" cy="353060"/>
            <wp:effectExtent l="0" t="0" r="0" b="8890"/>
            <wp:wrapThrough wrapText="bothSides">
              <wp:wrapPolygon edited="0">
                <wp:start x="0" y="0"/>
                <wp:lineTo x="0" y="20978"/>
                <wp:lineTo x="20960" y="20978"/>
                <wp:lineTo x="20960" y="0"/>
                <wp:lineTo x="0" y="0"/>
              </wp:wrapPolygon>
            </wp:wrapThrough>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06755" cy="35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BBEE3" w14:textId="4E804CD9" w:rsidR="00C0698B" w:rsidRDefault="00C0698B" w:rsidP="00E022D2">
      <w:pPr>
        <w:pStyle w:val="Content"/>
        <w:rPr>
          <w:noProof/>
        </w:rPr>
      </w:pPr>
    </w:p>
    <w:p w14:paraId="0B4AC2DF" w14:textId="09C64A95" w:rsidR="00C0698B" w:rsidRDefault="00C0698B" w:rsidP="00E022D2">
      <w:pPr>
        <w:pStyle w:val="Content"/>
        <w:rPr>
          <w:noProof/>
        </w:rPr>
      </w:pPr>
    </w:p>
    <w:p w14:paraId="5BC5038E" w14:textId="5C15C308" w:rsidR="00C0698B" w:rsidRDefault="00C0698B" w:rsidP="00E022D2">
      <w:pPr>
        <w:pStyle w:val="Content"/>
        <w:rPr>
          <w:noProof/>
        </w:rPr>
      </w:pPr>
    </w:p>
    <w:p w14:paraId="499F4D9C" w14:textId="552B1B92" w:rsidR="00C0698B" w:rsidRDefault="00C0698B" w:rsidP="00E022D2">
      <w:pPr>
        <w:pStyle w:val="Content"/>
        <w:rPr>
          <w:noProof/>
        </w:rPr>
      </w:pPr>
    </w:p>
    <w:p w14:paraId="22A899FD" w14:textId="77777777" w:rsidR="00C0698B" w:rsidRDefault="00C0698B" w:rsidP="00E022D2">
      <w:pPr>
        <w:pStyle w:val="Content"/>
        <w:rPr>
          <w:noProof/>
        </w:rPr>
      </w:pPr>
    </w:p>
    <w:p w14:paraId="5B7FD3D1" w14:textId="671787A5" w:rsidR="00C0698B" w:rsidRDefault="00C0698B">
      <w:pPr>
        <w:spacing w:after="200"/>
        <w:jc w:val="left"/>
        <w:rPr>
          <w:b w:val="0"/>
          <w:noProof/>
        </w:rPr>
      </w:pPr>
      <w:r>
        <w:rPr>
          <w:noProof/>
        </w:rPr>
        <w:br w:type="page"/>
      </w:r>
    </w:p>
    <w:p w14:paraId="347F88EA" w14:textId="086E5F7F" w:rsidR="00BE11A7" w:rsidRDefault="00C35345" w:rsidP="00C35345">
      <w:pPr>
        <w:pStyle w:val="Heading1"/>
        <w:rPr>
          <w:noProof/>
        </w:rPr>
      </w:pPr>
      <w:bookmarkStart w:id="34" w:name="_Rebuild_Curve_Slider"/>
      <w:bookmarkStart w:id="35" w:name="_Toc20858073"/>
      <w:bookmarkStart w:id="36" w:name="_Toc20858312"/>
      <w:bookmarkEnd w:id="34"/>
      <w:r>
        <w:rPr>
          <w:noProof/>
        </w:rPr>
        <w:lastRenderedPageBreak/>
        <w:t>Rebuild Curve Slider</w:t>
      </w:r>
      <w:bookmarkEnd w:id="35"/>
      <w:bookmarkEnd w:id="36"/>
    </w:p>
    <w:p w14:paraId="0D524DAD" w14:textId="0A1EB718" w:rsidR="005A1046" w:rsidRDefault="00B830F8" w:rsidP="005A1046">
      <w:pPr>
        <w:pStyle w:val="Content"/>
        <w:rPr>
          <w:noProof/>
        </w:rPr>
      </w:pPr>
      <w:r>
        <w:rPr>
          <w:noProof/>
        </w:rPr>
        <w:drawing>
          <wp:anchor distT="0" distB="0" distL="114300" distR="114300" simplePos="0" relativeHeight="251679232" behindDoc="0" locked="0" layoutInCell="1" allowOverlap="1" wp14:anchorId="368158C8" wp14:editId="758343E7">
            <wp:simplePos x="0" y="0"/>
            <wp:positionH relativeFrom="margin">
              <wp:align>right</wp:align>
            </wp:positionH>
            <wp:positionV relativeFrom="paragraph">
              <wp:posOffset>11430</wp:posOffset>
            </wp:positionV>
            <wp:extent cx="1936750" cy="551815"/>
            <wp:effectExtent l="0" t="0" r="6350" b="635"/>
            <wp:wrapThrough wrapText="bothSides">
              <wp:wrapPolygon edited="0">
                <wp:start x="0" y="0"/>
                <wp:lineTo x="0" y="20879"/>
                <wp:lineTo x="21458" y="20879"/>
                <wp:lineTo x="21458" y="0"/>
                <wp:lineTo x="0" y="0"/>
              </wp:wrapPolygon>
            </wp:wrapThrough>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58220" b="33924"/>
                    <a:stretch/>
                  </pic:blipFill>
                  <pic:spPr bwMode="auto">
                    <a:xfrm>
                      <a:off x="0" y="0"/>
                      <a:ext cx="1936750" cy="551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1046">
        <w:rPr>
          <w:noProof/>
        </w:rPr>
        <w:t>Rebuild curve slider is an interactive slider that will change number of spans of selected curves with preview.</w:t>
      </w:r>
    </w:p>
    <w:p w14:paraId="17E3D894" w14:textId="7F61C1B8" w:rsidR="005A1046" w:rsidRDefault="005A1046" w:rsidP="005A1046">
      <w:pPr>
        <w:pStyle w:val="Content"/>
        <w:rPr>
          <w:noProof/>
        </w:rPr>
      </w:pPr>
    </w:p>
    <w:p w14:paraId="44D4ED93" w14:textId="33EA7DDC" w:rsidR="005A1046" w:rsidRDefault="005A1046" w:rsidP="005A1046">
      <w:pPr>
        <w:pStyle w:val="Content"/>
        <w:rPr>
          <w:noProof/>
        </w:rPr>
      </w:pPr>
      <w:r>
        <w:rPr>
          <w:noProof/>
        </w:rPr>
        <w:t>General workflow:</w:t>
      </w:r>
    </w:p>
    <w:p w14:paraId="45EB2568" w14:textId="3CA9533C" w:rsidR="005A1046" w:rsidRDefault="005A1046" w:rsidP="00BA59FC">
      <w:pPr>
        <w:pStyle w:val="Content"/>
        <w:numPr>
          <w:ilvl w:val="0"/>
          <w:numId w:val="8"/>
        </w:numPr>
        <w:rPr>
          <w:noProof/>
        </w:rPr>
      </w:pPr>
      <w:r w:rsidRPr="00B830F8">
        <w:rPr>
          <w:b/>
          <w:bCs/>
          <w:noProof/>
        </w:rPr>
        <w:t>Select</w:t>
      </w:r>
      <w:r>
        <w:rPr>
          <w:noProof/>
        </w:rPr>
        <w:t xml:space="preserve"> curves</w:t>
      </w:r>
    </w:p>
    <w:p w14:paraId="1B9F7144" w14:textId="3FD3A979" w:rsidR="005A1046" w:rsidRDefault="005A1046" w:rsidP="00BA59FC">
      <w:pPr>
        <w:pStyle w:val="Content"/>
        <w:numPr>
          <w:ilvl w:val="0"/>
          <w:numId w:val="8"/>
        </w:numPr>
        <w:rPr>
          <w:noProof/>
        </w:rPr>
      </w:pPr>
      <w:r w:rsidRPr="00B830F8">
        <w:rPr>
          <w:b/>
          <w:bCs/>
          <w:noProof/>
        </w:rPr>
        <w:t>Start draggin</w:t>
      </w:r>
      <w:r w:rsidR="00B830F8" w:rsidRPr="00B830F8">
        <w:rPr>
          <w:b/>
          <w:bCs/>
          <w:noProof/>
        </w:rPr>
        <w:t>g</w:t>
      </w:r>
      <w:r w:rsidRPr="00B830F8">
        <w:rPr>
          <w:b/>
          <w:bCs/>
          <w:noProof/>
        </w:rPr>
        <w:t xml:space="preserve"> the slider</w:t>
      </w:r>
      <w:r>
        <w:rPr>
          <w:noProof/>
        </w:rPr>
        <w:t xml:space="preserve">. You are now in </w:t>
      </w:r>
      <w:r w:rsidRPr="00B830F8">
        <w:rPr>
          <w:b/>
          <w:bCs/>
          <w:noProof/>
        </w:rPr>
        <w:t>preview mode</w:t>
      </w:r>
      <w:r>
        <w:rPr>
          <w:noProof/>
        </w:rPr>
        <w:t>.</w:t>
      </w:r>
    </w:p>
    <w:p w14:paraId="737D41A6" w14:textId="13E6EE50" w:rsidR="005A1046" w:rsidRDefault="005A1046" w:rsidP="00BA59FC">
      <w:pPr>
        <w:pStyle w:val="Content"/>
        <w:numPr>
          <w:ilvl w:val="0"/>
          <w:numId w:val="8"/>
        </w:numPr>
        <w:rPr>
          <w:b/>
          <w:bCs/>
          <w:noProof/>
        </w:rPr>
      </w:pPr>
      <w:r w:rsidRPr="00B830F8">
        <w:rPr>
          <w:b/>
          <w:bCs/>
          <w:noProof/>
        </w:rPr>
        <w:t>Release the slider to apply changes.</w:t>
      </w:r>
    </w:p>
    <w:p w14:paraId="1D51329B" w14:textId="157134DA" w:rsidR="00AA6814" w:rsidRDefault="00AA6814" w:rsidP="00AA6814">
      <w:pPr>
        <w:pStyle w:val="Content"/>
        <w:rPr>
          <w:b/>
          <w:bCs/>
          <w:noProof/>
        </w:rPr>
      </w:pPr>
    </w:p>
    <w:p w14:paraId="3C2614B2" w14:textId="7CB1A606" w:rsidR="00AA6814" w:rsidRDefault="00AA6814" w:rsidP="00AA6814">
      <w:pPr>
        <w:pStyle w:val="Content"/>
        <w:rPr>
          <w:noProof/>
        </w:rPr>
      </w:pPr>
      <w:r>
        <w:rPr>
          <w:noProof/>
        </w:rPr>
        <w:t xml:space="preserve">By default Rebuild Curve slider has </w:t>
      </w:r>
      <w:r w:rsidRPr="00C47CE4">
        <w:rPr>
          <w:b/>
          <w:bCs/>
          <w:noProof/>
        </w:rPr>
        <w:t>range from 1 to 50</w:t>
      </w:r>
      <w:r>
        <w:rPr>
          <w:noProof/>
        </w:rPr>
        <w:t xml:space="preserve">, but you can easily expand this range by entering any number from </w:t>
      </w:r>
      <w:r w:rsidRPr="00C47CE4">
        <w:rPr>
          <w:b/>
          <w:bCs/>
          <w:noProof/>
        </w:rPr>
        <w:t>51 to 999</w:t>
      </w:r>
      <w:r>
        <w:rPr>
          <w:noProof/>
        </w:rPr>
        <w:t xml:space="preserve"> in the input field. The slider will change its range to the selected value. </w:t>
      </w:r>
    </w:p>
    <w:p w14:paraId="33054765" w14:textId="1EC38848" w:rsidR="00AA6814" w:rsidRDefault="001A1536" w:rsidP="00AA6814">
      <w:pPr>
        <w:pStyle w:val="Content"/>
        <w:rPr>
          <w:noProof/>
        </w:rPr>
      </w:pPr>
      <w:r>
        <w:rPr>
          <w:noProof/>
        </w:rPr>
        <w:drawing>
          <wp:anchor distT="0" distB="0" distL="114300" distR="114300" simplePos="0" relativeHeight="251680256" behindDoc="0" locked="0" layoutInCell="1" allowOverlap="1" wp14:anchorId="20A6C29D" wp14:editId="47D0F99E">
            <wp:simplePos x="0" y="0"/>
            <wp:positionH relativeFrom="margin">
              <wp:posOffset>3962939</wp:posOffset>
            </wp:positionH>
            <wp:positionV relativeFrom="paragraph">
              <wp:posOffset>6985</wp:posOffset>
            </wp:positionV>
            <wp:extent cx="422275" cy="398145"/>
            <wp:effectExtent l="0" t="0" r="0" b="1905"/>
            <wp:wrapThrough wrapText="bothSides">
              <wp:wrapPolygon edited="0">
                <wp:start x="0" y="0"/>
                <wp:lineTo x="0" y="20670"/>
                <wp:lineTo x="20463" y="20670"/>
                <wp:lineTo x="20463"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58220" r="83965" b="37605"/>
                    <a:stretch/>
                  </pic:blipFill>
                  <pic:spPr bwMode="auto">
                    <a:xfrm>
                      <a:off x="0" y="0"/>
                      <a:ext cx="422275" cy="398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814">
        <w:rPr>
          <w:noProof/>
        </w:rPr>
        <w:t>To</w:t>
      </w:r>
      <w:r w:rsidR="00652469">
        <w:rPr>
          <w:noProof/>
        </w:rPr>
        <w:t xml:space="preserve"> </w:t>
      </w:r>
      <w:r w:rsidR="00AA6814" w:rsidRPr="00997171">
        <w:rPr>
          <w:b/>
          <w:bCs/>
          <w:noProof/>
        </w:rPr>
        <w:t>reset the slider</w:t>
      </w:r>
      <w:r w:rsidR="00AA6814">
        <w:rPr>
          <w:noProof/>
        </w:rPr>
        <w:t xml:space="preserve"> to its default range, click reset icon</w:t>
      </w:r>
    </w:p>
    <w:p w14:paraId="4E4FEC4D" w14:textId="6B291E03" w:rsidR="0010154B" w:rsidRDefault="0010154B">
      <w:pPr>
        <w:spacing w:after="200"/>
        <w:jc w:val="left"/>
        <w:rPr>
          <w:b w:val="0"/>
          <w:noProof/>
        </w:rPr>
      </w:pPr>
      <w:r>
        <w:rPr>
          <w:noProof/>
        </w:rPr>
        <w:br w:type="page"/>
      </w:r>
    </w:p>
    <w:p w14:paraId="23714357" w14:textId="10018CFE" w:rsidR="0010154B" w:rsidRDefault="0010154B" w:rsidP="0010154B">
      <w:pPr>
        <w:pStyle w:val="Heading1"/>
        <w:rPr>
          <w:noProof/>
        </w:rPr>
      </w:pPr>
      <w:bookmarkStart w:id="37" w:name="_Duplicate"/>
      <w:bookmarkStart w:id="38" w:name="_Toc20858074"/>
      <w:bookmarkStart w:id="39" w:name="_Toc20858313"/>
      <w:bookmarkEnd w:id="37"/>
      <w:r>
        <w:rPr>
          <w:noProof/>
        </w:rPr>
        <w:lastRenderedPageBreak/>
        <w:t>Duplicate</w:t>
      </w:r>
      <w:bookmarkEnd w:id="38"/>
      <w:bookmarkEnd w:id="39"/>
    </w:p>
    <w:p w14:paraId="5DEDB459" w14:textId="4145F8D6" w:rsidR="0010154B" w:rsidRDefault="00A92D85" w:rsidP="0010154B">
      <w:pPr>
        <w:pStyle w:val="Content"/>
        <w:rPr>
          <w:noProof/>
        </w:rPr>
      </w:pPr>
      <w:r>
        <w:rPr>
          <w:noProof/>
        </w:rPr>
        <w:drawing>
          <wp:anchor distT="0" distB="0" distL="114300" distR="114300" simplePos="0" relativeHeight="251681280" behindDoc="0" locked="0" layoutInCell="1" allowOverlap="1" wp14:anchorId="0DFE5460" wp14:editId="3704F040">
            <wp:simplePos x="0" y="0"/>
            <wp:positionH relativeFrom="margin">
              <wp:align>right</wp:align>
            </wp:positionH>
            <wp:positionV relativeFrom="paragraph">
              <wp:posOffset>11502</wp:posOffset>
            </wp:positionV>
            <wp:extent cx="1967865" cy="647700"/>
            <wp:effectExtent l="0" t="0" r="0" b="0"/>
            <wp:wrapThrough wrapText="bothSides">
              <wp:wrapPolygon edited="0">
                <wp:start x="0" y="0"/>
                <wp:lineTo x="0" y="20965"/>
                <wp:lineTo x="21328" y="20965"/>
                <wp:lineTo x="21328" y="0"/>
                <wp:lineTo x="0" y="0"/>
              </wp:wrapPolygon>
            </wp:wrapThrough>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67865"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154B">
        <w:rPr>
          <w:noProof/>
        </w:rPr>
        <w:t>This simple function will duplicate an entire curve group (not layer) from any selection in that group.</w:t>
      </w:r>
    </w:p>
    <w:p w14:paraId="40187779" w14:textId="27A9CB77" w:rsidR="0010154B" w:rsidRDefault="0010154B" w:rsidP="0010154B">
      <w:pPr>
        <w:pStyle w:val="Content"/>
        <w:rPr>
          <w:noProof/>
        </w:rPr>
      </w:pPr>
      <w:r>
        <w:rPr>
          <w:noProof/>
        </w:rPr>
        <w:br/>
        <w:t>Example:</w:t>
      </w:r>
    </w:p>
    <w:p w14:paraId="268AA90B" w14:textId="78A5605F" w:rsidR="0010154B" w:rsidRDefault="0010154B" w:rsidP="00BA59FC">
      <w:pPr>
        <w:pStyle w:val="Content"/>
        <w:numPr>
          <w:ilvl w:val="0"/>
          <w:numId w:val="9"/>
        </w:numPr>
        <w:rPr>
          <w:noProof/>
        </w:rPr>
      </w:pPr>
      <w:r>
        <w:rPr>
          <w:noProof/>
        </w:rPr>
        <w:t xml:space="preserve">Create </w:t>
      </w:r>
      <w:r w:rsidRPr="0010154B">
        <w:rPr>
          <w:b/>
          <w:bCs/>
          <w:noProof/>
        </w:rPr>
        <w:t>Curve Card</w:t>
      </w:r>
    </w:p>
    <w:p w14:paraId="1284F294" w14:textId="15A0D870" w:rsidR="0010154B" w:rsidRPr="0010154B" w:rsidRDefault="0010154B" w:rsidP="00BA59FC">
      <w:pPr>
        <w:pStyle w:val="Content"/>
        <w:numPr>
          <w:ilvl w:val="0"/>
          <w:numId w:val="9"/>
        </w:numPr>
        <w:rPr>
          <w:b/>
          <w:bCs/>
          <w:noProof/>
        </w:rPr>
      </w:pPr>
      <w:r>
        <w:rPr>
          <w:noProof/>
        </w:rPr>
        <w:t xml:space="preserve">Select its </w:t>
      </w:r>
      <w:r w:rsidRPr="0010154B">
        <w:rPr>
          <w:b/>
          <w:bCs/>
          <w:noProof/>
        </w:rPr>
        <w:t>Control Curve</w:t>
      </w:r>
    </w:p>
    <w:p w14:paraId="16619A5E" w14:textId="184C70B5" w:rsidR="0010154B" w:rsidRDefault="0010154B" w:rsidP="00BA59FC">
      <w:pPr>
        <w:pStyle w:val="Content"/>
        <w:numPr>
          <w:ilvl w:val="0"/>
          <w:numId w:val="9"/>
        </w:numPr>
        <w:rPr>
          <w:noProof/>
        </w:rPr>
      </w:pPr>
      <w:r>
        <w:rPr>
          <w:noProof/>
        </w:rPr>
        <w:t xml:space="preserve">Click </w:t>
      </w:r>
      <w:r w:rsidRPr="0010154B">
        <w:rPr>
          <w:b/>
          <w:bCs/>
          <w:noProof/>
        </w:rPr>
        <w:t>Duplicate</w:t>
      </w:r>
      <w:r>
        <w:rPr>
          <w:noProof/>
        </w:rPr>
        <w:t>. Note how the entire Curve Card group was duplicated.</w:t>
      </w:r>
    </w:p>
    <w:p w14:paraId="55BAB132" w14:textId="5D487F3C" w:rsidR="004E7E15" w:rsidRDefault="004E7E15" w:rsidP="004E7E15">
      <w:pPr>
        <w:pStyle w:val="Content"/>
        <w:rPr>
          <w:noProof/>
        </w:rPr>
      </w:pPr>
    </w:p>
    <w:p w14:paraId="6221A15E" w14:textId="1FE575AF" w:rsidR="00C02E38" w:rsidRDefault="007F4E77" w:rsidP="00C02E38">
      <w:pPr>
        <w:pStyle w:val="Content"/>
        <w:rPr>
          <w:noProof/>
        </w:rPr>
      </w:pPr>
      <w:r>
        <w:rPr>
          <w:noProof/>
        </w:rPr>
        <w:drawing>
          <wp:anchor distT="0" distB="0" distL="114300" distR="114300" simplePos="0" relativeHeight="251685376" behindDoc="0" locked="0" layoutInCell="1" allowOverlap="1" wp14:anchorId="0E57E516" wp14:editId="53819686">
            <wp:simplePos x="0" y="0"/>
            <wp:positionH relativeFrom="margin">
              <wp:posOffset>805228</wp:posOffset>
            </wp:positionH>
            <wp:positionV relativeFrom="paragraph">
              <wp:posOffset>1223190</wp:posOffset>
            </wp:positionV>
            <wp:extent cx="1032510" cy="339725"/>
            <wp:effectExtent l="0" t="0" r="0" b="3175"/>
            <wp:wrapThrough wrapText="bothSides">
              <wp:wrapPolygon edited="0">
                <wp:start x="0" y="0"/>
                <wp:lineTo x="0" y="20591"/>
                <wp:lineTo x="21122" y="20591"/>
                <wp:lineTo x="21122"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03251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352" behindDoc="0" locked="0" layoutInCell="1" allowOverlap="1" wp14:anchorId="0D003F40" wp14:editId="2D787344">
                <wp:simplePos x="0" y="0"/>
                <wp:positionH relativeFrom="column">
                  <wp:posOffset>821007</wp:posOffset>
                </wp:positionH>
                <wp:positionV relativeFrom="paragraph">
                  <wp:posOffset>1664970</wp:posOffset>
                </wp:positionV>
                <wp:extent cx="1061049" cy="0"/>
                <wp:effectExtent l="0" t="152400" r="0" b="152400"/>
                <wp:wrapNone/>
                <wp:docPr id="260" name="Straight Arrow Connector 260"/>
                <wp:cNvGraphicFramePr/>
                <a:graphic xmlns:a="http://schemas.openxmlformats.org/drawingml/2006/main">
                  <a:graphicData uri="http://schemas.microsoft.com/office/word/2010/wordprocessingShape">
                    <wps:wsp>
                      <wps:cNvCnPr/>
                      <wps:spPr>
                        <a:xfrm>
                          <a:off x="0" y="0"/>
                          <a:ext cx="1061049"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85653E" id="Straight Arrow Connector 260" o:spid="_x0000_s1026" type="#_x0000_t32" style="position:absolute;margin-left:64.65pt;margin-top:131.1pt;width:83.5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" strokecolor="#024f75 [3204]" strokeweight="6pt">
                <v:stroke endarrow="block"/>
              </v:shape>
            </w:pict>
          </mc:Fallback>
        </mc:AlternateContent>
      </w:r>
      <w:r>
        <w:rPr>
          <w:noProof/>
        </w:rPr>
        <w:drawing>
          <wp:anchor distT="0" distB="0" distL="114300" distR="114300" simplePos="0" relativeHeight="251682304" behindDoc="0" locked="0" layoutInCell="1" allowOverlap="1" wp14:anchorId="5FAEB570" wp14:editId="00EAB05A">
            <wp:simplePos x="0" y="0"/>
            <wp:positionH relativeFrom="column">
              <wp:posOffset>1847047</wp:posOffset>
            </wp:positionH>
            <wp:positionV relativeFrom="paragraph">
              <wp:posOffset>335472</wp:posOffset>
            </wp:positionV>
            <wp:extent cx="1621809" cy="2880000"/>
            <wp:effectExtent l="0" t="0" r="0" b="0"/>
            <wp:wrapThrough wrapText="bothSides">
              <wp:wrapPolygon edited="0">
                <wp:start x="0" y="0"/>
                <wp:lineTo x="0" y="21433"/>
                <wp:lineTo x="21312" y="21433"/>
                <wp:lineTo x="21312" y="0"/>
                <wp:lineTo x="0" y="0"/>
              </wp:wrapPolygon>
            </wp:wrapThrough>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21809" cy="288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14:anchorId="5BE805EE" wp14:editId="467C2C76">
            <wp:simplePos x="0" y="0"/>
            <wp:positionH relativeFrom="margin">
              <wp:align>left</wp:align>
            </wp:positionH>
            <wp:positionV relativeFrom="paragraph">
              <wp:posOffset>352868</wp:posOffset>
            </wp:positionV>
            <wp:extent cx="791140" cy="2880000"/>
            <wp:effectExtent l="0" t="0" r="9525" b="0"/>
            <wp:wrapThrough wrapText="bothSides">
              <wp:wrapPolygon edited="0">
                <wp:start x="0" y="0"/>
                <wp:lineTo x="0" y="21433"/>
                <wp:lineTo x="21340" y="21433"/>
                <wp:lineTo x="21340" y="0"/>
                <wp:lineTo x="0" y="0"/>
              </wp:wrapPolygon>
            </wp:wrapThrough>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flipH="1">
                      <a:off x="0" y="0"/>
                      <a:ext cx="791140" cy="2880000"/>
                    </a:xfrm>
                    <a:prstGeom prst="rect">
                      <a:avLst/>
                    </a:prstGeom>
                  </pic:spPr>
                </pic:pic>
              </a:graphicData>
            </a:graphic>
            <wp14:sizeRelH relativeFrom="margin">
              <wp14:pctWidth>0</wp14:pctWidth>
            </wp14:sizeRelH>
            <wp14:sizeRelV relativeFrom="margin">
              <wp14:pctHeight>0</wp14:pctHeight>
            </wp14:sizeRelV>
          </wp:anchor>
        </w:drawing>
      </w:r>
      <w:r w:rsidR="00C02E38">
        <w:rPr>
          <w:noProof/>
        </w:rPr>
        <w:t>This function is multi-selection compatible.</w:t>
      </w:r>
      <w:r w:rsidRPr="007F4E77">
        <w:rPr>
          <w:noProof/>
        </w:rPr>
        <w:t xml:space="preserve"> </w:t>
      </w:r>
    </w:p>
    <w:p w14:paraId="40E071DF" w14:textId="36004A21" w:rsidR="007F4E77" w:rsidRDefault="007F4E77" w:rsidP="00C02E38">
      <w:pPr>
        <w:pStyle w:val="Content"/>
        <w:rPr>
          <w:noProof/>
        </w:rPr>
      </w:pPr>
    </w:p>
    <w:p w14:paraId="4428B745" w14:textId="690B9F64" w:rsidR="007F4E77" w:rsidRDefault="007F4E77" w:rsidP="00C02E38">
      <w:pPr>
        <w:pStyle w:val="Content"/>
        <w:rPr>
          <w:noProof/>
        </w:rPr>
      </w:pPr>
    </w:p>
    <w:p w14:paraId="7DEEAA8C" w14:textId="4811BA4A" w:rsidR="007F4E77" w:rsidRDefault="007F4E77" w:rsidP="00C02E38">
      <w:pPr>
        <w:pStyle w:val="Content"/>
        <w:rPr>
          <w:noProof/>
        </w:rPr>
      </w:pPr>
    </w:p>
    <w:p w14:paraId="6B24856B" w14:textId="731F4038" w:rsidR="007F4E77" w:rsidRDefault="007F4E77" w:rsidP="00C02E38">
      <w:pPr>
        <w:pStyle w:val="Content"/>
        <w:rPr>
          <w:noProof/>
        </w:rPr>
      </w:pPr>
    </w:p>
    <w:p w14:paraId="10EFA958" w14:textId="55405854" w:rsidR="007F4E77" w:rsidRDefault="007F4E77" w:rsidP="00C02E38">
      <w:pPr>
        <w:pStyle w:val="Content"/>
        <w:rPr>
          <w:noProof/>
        </w:rPr>
      </w:pPr>
    </w:p>
    <w:p w14:paraId="208973AC" w14:textId="54274934" w:rsidR="007F4E77" w:rsidRDefault="007F4E77" w:rsidP="00C02E38">
      <w:pPr>
        <w:pStyle w:val="Content"/>
        <w:rPr>
          <w:noProof/>
        </w:rPr>
      </w:pPr>
    </w:p>
    <w:p w14:paraId="023020D1" w14:textId="0B67AC00" w:rsidR="007F4E77" w:rsidRDefault="007F4E77" w:rsidP="00C02E38">
      <w:pPr>
        <w:pStyle w:val="Content"/>
        <w:rPr>
          <w:noProof/>
        </w:rPr>
      </w:pPr>
    </w:p>
    <w:p w14:paraId="233E26B7" w14:textId="225FF31E" w:rsidR="007F4E77" w:rsidRDefault="007F4E77" w:rsidP="00C02E38">
      <w:pPr>
        <w:pStyle w:val="Content"/>
        <w:rPr>
          <w:noProof/>
        </w:rPr>
      </w:pPr>
    </w:p>
    <w:p w14:paraId="55FE9CC7" w14:textId="23D15C71" w:rsidR="007F4E77" w:rsidRDefault="007F4E77" w:rsidP="00C02E38">
      <w:pPr>
        <w:pStyle w:val="Content"/>
        <w:rPr>
          <w:noProof/>
        </w:rPr>
      </w:pPr>
    </w:p>
    <w:p w14:paraId="31D42AA0" w14:textId="33741238" w:rsidR="007F4E77" w:rsidRDefault="007F4E77" w:rsidP="00C02E38">
      <w:pPr>
        <w:pStyle w:val="Content"/>
        <w:rPr>
          <w:noProof/>
        </w:rPr>
      </w:pPr>
    </w:p>
    <w:p w14:paraId="06EBBCDF" w14:textId="1CB97847" w:rsidR="007F4E77" w:rsidRDefault="007F4E77" w:rsidP="00C02E38">
      <w:pPr>
        <w:pStyle w:val="Content"/>
        <w:rPr>
          <w:noProof/>
        </w:rPr>
      </w:pPr>
    </w:p>
    <w:p w14:paraId="1247F74A" w14:textId="6DE68DE6" w:rsidR="007F4E77" w:rsidRDefault="007F4E77" w:rsidP="00C02E38">
      <w:pPr>
        <w:pStyle w:val="Content"/>
        <w:rPr>
          <w:noProof/>
        </w:rPr>
      </w:pPr>
    </w:p>
    <w:p w14:paraId="40DE9D5A" w14:textId="374755A5" w:rsidR="007F4E77" w:rsidRDefault="007F4E77" w:rsidP="00C02E38">
      <w:pPr>
        <w:pStyle w:val="Content"/>
        <w:rPr>
          <w:noProof/>
        </w:rPr>
      </w:pPr>
    </w:p>
    <w:p w14:paraId="46AD6D83" w14:textId="6A73D615" w:rsidR="007F4E77" w:rsidRDefault="007F4E77" w:rsidP="00C02E38">
      <w:pPr>
        <w:pStyle w:val="Content"/>
        <w:rPr>
          <w:noProof/>
        </w:rPr>
      </w:pPr>
      <w:r w:rsidRPr="004B5346">
        <w:rPr>
          <w:b/>
          <w:bCs/>
          <w:noProof/>
        </w:rPr>
        <w:t>Note</w:t>
      </w:r>
      <w:r>
        <w:rPr>
          <w:noProof/>
        </w:rPr>
        <w:t xml:space="preserve"> that Duplicate will not move your control curves. In this example the curve was moved for demonstration purposes.</w:t>
      </w:r>
    </w:p>
    <w:p w14:paraId="78E8C243" w14:textId="14716DFE" w:rsidR="00527525" w:rsidRDefault="00527525">
      <w:pPr>
        <w:spacing w:after="200"/>
        <w:jc w:val="left"/>
        <w:rPr>
          <w:b w:val="0"/>
          <w:noProof/>
        </w:rPr>
      </w:pPr>
      <w:r>
        <w:rPr>
          <w:noProof/>
        </w:rPr>
        <w:br w:type="page"/>
      </w:r>
    </w:p>
    <w:p w14:paraId="36CCCE72" w14:textId="6504EBCD" w:rsidR="00883167" w:rsidRDefault="00883167" w:rsidP="00883167">
      <w:pPr>
        <w:pStyle w:val="Heading1"/>
      </w:pPr>
      <w:bookmarkStart w:id="40" w:name="_Randomize"/>
      <w:bookmarkStart w:id="41" w:name="_Toc20858075"/>
      <w:bookmarkStart w:id="42" w:name="_Toc20858314"/>
      <w:bookmarkEnd w:id="40"/>
      <w:r>
        <w:lastRenderedPageBreak/>
        <w:t>Randomize</w:t>
      </w:r>
      <w:bookmarkEnd w:id="41"/>
      <w:bookmarkEnd w:id="42"/>
    </w:p>
    <w:p w14:paraId="5E95613E" w14:textId="17B8AE36" w:rsidR="00527525" w:rsidRDefault="00883167" w:rsidP="00C02E38">
      <w:pPr>
        <w:pStyle w:val="Content"/>
        <w:rPr>
          <w:noProof/>
        </w:rPr>
      </w:pPr>
      <w:r>
        <w:rPr>
          <w:noProof/>
        </w:rPr>
        <w:drawing>
          <wp:anchor distT="0" distB="0" distL="114300" distR="114300" simplePos="0" relativeHeight="251686400" behindDoc="0" locked="0" layoutInCell="1" allowOverlap="1" wp14:anchorId="146C7AAB" wp14:editId="2C83AB64">
            <wp:simplePos x="0" y="0"/>
            <wp:positionH relativeFrom="margin">
              <wp:posOffset>4229735</wp:posOffset>
            </wp:positionH>
            <wp:positionV relativeFrom="paragraph">
              <wp:posOffset>738505</wp:posOffset>
            </wp:positionV>
            <wp:extent cx="2069465" cy="5557520"/>
            <wp:effectExtent l="0" t="0" r="6985" b="5080"/>
            <wp:wrapThrough wrapText="bothSides">
              <wp:wrapPolygon edited="0">
                <wp:start x="0" y="0"/>
                <wp:lineTo x="0" y="21546"/>
                <wp:lineTo x="21474" y="21546"/>
                <wp:lineTo x="21474" y="0"/>
                <wp:lineTo x="0" y="0"/>
              </wp:wrapPolygon>
            </wp:wrapThrough>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069465" cy="5557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424" behindDoc="0" locked="0" layoutInCell="1" allowOverlap="1" wp14:anchorId="3F46DB78" wp14:editId="52FA2CF4">
            <wp:simplePos x="0" y="0"/>
            <wp:positionH relativeFrom="margin">
              <wp:posOffset>4323715</wp:posOffset>
            </wp:positionH>
            <wp:positionV relativeFrom="paragraph">
              <wp:posOffset>11430</wp:posOffset>
            </wp:positionV>
            <wp:extent cx="1967865" cy="647700"/>
            <wp:effectExtent l="0" t="0" r="0" b="0"/>
            <wp:wrapThrough wrapText="bothSides">
              <wp:wrapPolygon edited="0">
                <wp:start x="0" y="0"/>
                <wp:lineTo x="0" y="20965"/>
                <wp:lineTo x="21328" y="20965"/>
                <wp:lineTo x="21328" y="0"/>
                <wp:lineTo x="0" y="0"/>
              </wp:wrapPolygon>
            </wp:wrapThrough>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67865"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3167">
        <w:rPr>
          <w:b/>
          <w:bCs/>
          <w:noProof/>
        </w:rPr>
        <w:t>Randomize Window</w:t>
      </w:r>
      <w:r>
        <w:rPr>
          <w:noProof/>
        </w:rPr>
        <w:t xml:space="preserve"> is a powerful tool to add some natural </w:t>
      </w:r>
      <w:r w:rsidRPr="00883167">
        <w:rPr>
          <w:noProof/>
        </w:rPr>
        <w:t xml:space="preserve">randomness </w:t>
      </w:r>
      <w:r>
        <w:rPr>
          <w:noProof/>
        </w:rPr>
        <w:t>to your curves. It is extremly useful it you using curve cards to create hair cards</w:t>
      </w:r>
      <w:r w:rsidR="00527FF4">
        <w:rPr>
          <w:noProof/>
        </w:rPr>
        <w:t xml:space="preserve"> or other similar organic workflows.</w:t>
      </w:r>
    </w:p>
    <w:p w14:paraId="23000CC9" w14:textId="53F73337" w:rsidR="00527FF4" w:rsidRDefault="00527FF4" w:rsidP="00C02E38">
      <w:pPr>
        <w:pStyle w:val="Content"/>
        <w:rPr>
          <w:noProof/>
        </w:rPr>
      </w:pPr>
    </w:p>
    <w:p w14:paraId="4D74A7A9" w14:textId="416F5835" w:rsidR="00527FF4" w:rsidRDefault="00D736A6" w:rsidP="00BA59FC">
      <w:pPr>
        <w:pStyle w:val="Content"/>
        <w:numPr>
          <w:ilvl w:val="0"/>
          <w:numId w:val="10"/>
        </w:numPr>
        <w:rPr>
          <w:noProof/>
        </w:rPr>
      </w:pPr>
      <w:r w:rsidRPr="00D736A6">
        <w:rPr>
          <w:b/>
          <w:bCs/>
          <w:noProof/>
        </w:rPr>
        <w:t>Enable</w:t>
      </w:r>
      <w:r>
        <w:rPr>
          <w:noProof/>
        </w:rPr>
        <w:t xml:space="preserve"> – will enable or disable randomization section.</w:t>
      </w:r>
    </w:p>
    <w:p w14:paraId="6797BC6C" w14:textId="2711533C" w:rsidR="00D736A6" w:rsidRDefault="00D736A6" w:rsidP="00BA59FC">
      <w:pPr>
        <w:pStyle w:val="Content"/>
        <w:numPr>
          <w:ilvl w:val="0"/>
          <w:numId w:val="10"/>
        </w:numPr>
        <w:rPr>
          <w:noProof/>
        </w:rPr>
      </w:pPr>
      <w:r w:rsidRPr="00D736A6">
        <w:rPr>
          <w:b/>
          <w:bCs/>
          <w:noProof/>
        </w:rPr>
        <w:t>XYZ</w:t>
      </w:r>
      <w:r>
        <w:rPr>
          <w:noProof/>
        </w:rPr>
        <w:t xml:space="preserve"> – will control the axis of randomization</w:t>
      </w:r>
    </w:p>
    <w:p w14:paraId="5EB2E05D" w14:textId="1A1A0CC6" w:rsidR="00D736A6" w:rsidRDefault="00D736A6" w:rsidP="00BA59FC">
      <w:pPr>
        <w:pStyle w:val="Content"/>
        <w:numPr>
          <w:ilvl w:val="0"/>
          <w:numId w:val="10"/>
        </w:numPr>
        <w:rPr>
          <w:noProof/>
        </w:rPr>
      </w:pPr>
      <w:r w:rsidRPr="00D736A6">
        <w:rPr>
          <w:b/>
          <w:bCs/>
          <w:noProof/>
        </w:rPr>
        <w:t>Lock First/Last CV</w:t>
      </w:r>
      <w:r>
        <w:rPr>
          <w:noProof/>
        </w:rPr>
        <w:t xml:space="preserve"> to prevent first or last CV to be translated during randomization process</w:t>
      </w:r>
    </w:p>
    <w:p w14:paraId="7468CDD6" w14:textId="2C054725" w:rsidR="00D736A6" w:rsidRDefault="00D736A6" w:rsidP="00BA59FC">
      <w:pPr>
        <w:pStyle w:val="Content"/>
        <w:numPr>
          <w:ilvl w:val="0"/>
          <w:numId w:val="10"/>
        </w:numPr>
        <w:rPr>
          <w:noProof/>
        </w:rPr>
      </w:pPr>
      <w:r w:rsidRPr="00D736A6">
        <w:rPr>
          <w:b/>
          <w:bCs/>
          <w:noProof/>
        </w:rPr>
        <w:t>Mult</w:t>
      </w:r>
      <w:r>
        <w:rPr>
          <w:noProof/>
        </w:rPr>
        <w:t xml:space="preserve"> slider increases the amplidute of randomization</w:t>
      </w:r>
    </w:p>
    <w:p w14:paraId="0523ADAE" w14:textId="08608ECD" w:rsidR="00367817" w:rsidRDefault="00D736A6" w:rsidP="00BA59FC">
      <w:pPr>
        <w:pStyle w:val="Content"/>
        <w:numPr>
          <w:ilvl w:val="0"/>
          <w:numId w:val="10"/>
        </w:numPr>
        <w:rPr>
          <w:noProof/>
        </w:rPr>
      </w:pPr>
      <w:r w:rsidRPr="00367817">
        <w:rPr>
          <w:b/>
          <w:bCs/>
          <w:noProof/>
        </w:rPr>
        <w:t>Main slider</w:t>
      </w:r>
      <w:r w:rsidRPr="00D736A6">
        <w:rPr>
          <w:noProof/>
        </w:rPr>
        <w:t xml:space="preserve"> (</w:t>
      </w:r>
      <w:r>
        <w:rPr>
          <w:noProof/>
        </w:rPr>
        <w:t>unlabled) controls the base amplitude of randomization and allows to preview randomization before applying it.</w:t>
      </w:r>
    </w:p>
    <w:p w14:paraId="74A07364" w14:textId="1DD6BF33" w:rsidR="00D736A6" w:rsidRDefault="00367817" w:rsidP="00BA59FC">
      <w:pPr>
        <w:pStyle w:val="Content"/>
        <w:numPr>
          <w:ilvl w:val="0"/>
          <w:numId w:val="10"/>
        </w:numPr>
        <w:rPr>
          <w:noProof/>
        </w:rPr>
      </w:pPr>
      <w:r>
        <w:rPr>
          <w:noProof/>
        </w:rPr>
        <mc:AlternateContent>
          <mc:Choice Requires="wps">
            <w:drawing>
              <wp:anchor distT="0" distB="0" distL="114300" distR="114300" simplePos="0" relativeHeight="251690496" behindDoc="0" locked="0" layoutInCell="1" allowOverlap="1" wp14:anchorId="19E482AA" wp14:editId="629B69ED">
                <wp:simplePos x="0" y="0"/>
                <wp:positionH relativeFrom="column">
                  <wp:posOffset>1833550</wp:posOffset>
                </wp:positionH>
                <wp:positionV relativeFrom="paragraph">
                  <wp:posOffset>1556558</wp:posOffset>
                </wp:positionV>
                <wp:extent cx="486888" cy="0"/>
                <wp:effectExtent l="0" t="152400" r="0" b="152400"/>
                <wp:wrapNone/>
                <wp:docPr id="267" name="Straight Arrow Connector 267"/>
                <wp:cNvGraphicFramePr/>
                <a:graphic xmlns:a="http://schemas.openxmlformats.org/drawingml/2006/main">
                  <a:graphicData uri="http://schemas.microsoft.com/office/word/2010/wordprocessingShape">
                    <wps:wsp>
                      <wps:cNvCnPr/>
                      <wps:spPr>
                        <a:xfrm>
                          <a:off x="0" y="0"/>
                          <a:ext cx="486888"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7A6AD" id="Straight Arrow Connector 267" o:spid="_x0000_s1026" type="#_x0000_t32" style="position:absolute;margin-left:144.35pt;margin-top:122.55pt;width:38.3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" strokecolor="#0f0d29 [3213]" strokeweight="6pt">
                <v:stroke endarrow="block"/>
              </v:shape>
            </w:pict>
          </mc:Fallback>
        </mc:AlternateContent>
      </w:r>
      <w:r>
        <w:rPr>
          <w:noProof/>
        </w:rPr>
        <w:drawing>
          <wp:anchor distT="0" distB="0" distL="114300" distR="114300" simplePos="0" relativeHeight="251689472" behindDoc="0" locked="0" layoutInCell="1" allowOverlap="1" wp14:anchorId="01CE89C9" wp14:editId="7F3B8867">
            <wp:simplePos x="0" y="0"/>
            <wp:positionH relativeFrom="margin">
              <wp:align>center</wp:align>
            </wp:positionH>
            <wp:positionV relativeFrom="paragraph">
              <wp:posOffset>553085</wp:posOffset>
            </wp:positionV>
            <wp:extent cx="1970405" cy="2159635"/>
            <wp:effectExtent l="0" t="0" r="0" b="0"/>
            <wp:wrapThrough wrapText="bothSides">
              <wp:wrapPolygon edited="0">
                <wp:start x="0" y="0"/>
                <wp:lineTo x="0" y="21340"/>
                <wp:lineTo x="21301" y="21340"/>
                <wp:lineTo x="21301" y="0"/>
                <wp:lineTo x="0" y="0"/>
              </wp:wrapPolygon>
            </wp:wrapThrough>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70405" cy="2159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0" locked="0" layoutInCell="1" allowOverlap="1" wp14:anchorId="540A647F" wp14:editId="29ECD96C">
            <wp:simplePos x="0" y="0"/>
            <wp:positionH relativeFrom="margin">
              <wp:posOffset>39370</wp:posOffset>
            </wp:positionH>
            <wp:positionV relativeFrom="paragraph">
              <wp:posOffset>553085</wp:posOffset>
            </wp:positionV>
            <wp:extent cx="1978190" cy="2160000"/>
            <wp:effectExtent l="0" t="0" r="3175" b="0"/>
            <wp:wrapThrough wrapText="bothSides">
              <wp:wrapPolygon edited="0">
                <wp:start x="0" y="0"/>
                <wp:lineTo x="0" y="21340"/>
                <wp:lineTo x="21427" y="21340"/>
                <wp:lineTo x="21427" y="0"/>
                <wp:lineTo x="0" y="0"/>
              </wp:wrapPolygon>
            </wp:wrapThrough>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978190" cy="2160000"/>
                    </a:xfrm>
                    <a:prstGeom prst="rect">
                      <a:avLst/>
                    </a:prstGeom>
                  </pic:spPr>
                </pic:pic>
              </a:graphicData>
            </a:graphic>
            <wp14:sizeRelH relativeFrom="margin">
              <wp14:pctWidth>0</wp14:pctWidth>
            </wp14:sizeRelH>
            <wp14:sizeRelV relativeFrom="margin">
              <wp14:pctHeight>0</wp14:pctHeight>
            </wp14:sizeRelV>
          </wp:anchor>
        </w:drawing>
      </w:r>
      <w:r w:rsidR="00D736A6" w:rsidRPr="00367817">
        <w:rPr>
          <w:b/>
          <w:bCs/>
          <w:noProof/>
        </w:rPr>
        <w:t>Randomize</w:t>
      </w:r>
      <w:r w:rsidR="00D736A6">
        <w:rPr>
          <w:noProof/>
        </w:rPr>
        <w:t xml:space="preserve"> button will apply all enabled randomizations.</w:t>
      </w:r>
    </w:p>
    <w:p w14:paraId="5271D9F3" w14:textId="4C6F0E83" w:rsidR="00A33FB7" w:rsidRDefault="00A33FB7">
      <w:pPr>
        <w:spacing w:after="200"/>
        <w:jc w:val="left"/>
        <w:rPr>
          <w:b w:val="0"/>
          <w:noProof/>
        </w:rPr>
      </w:pPr>
      <w:r>
        <w:rPr>
          <w:noProof/>
        </w:rPr>
        <w:br w:type="page"/>
      </w:r>
    </w:p>
    <w:p w14:paraId="2D7DAF14" w14:textId="497C0416" w:rsidR="00DB64B5" w:rsidRDefault="00DB64B5" w:rsidP="00DB64B5">
      <w:pPr>
        <w:pStyle w:val="Heading1"/>
      </w:pPr>
      <w:bookmarkStart w:id="43" w:name="_Extend/Reduce/Smooth"/>
      <w:bookmarkStart w:id="44" w:name="_Toc20858076"/>
      <w:bookmarkStart w:id="45" w:name="_Toc20858315"/>
      <w:bookmarkEnd w:id="43"/>
      <w:r>
        <w:rPr>
          <w:noProof/>
        </w:rPr>
        <w:lastRenderedPageBreak/>
        <w:drawing>
          <wp:anchor distT="0" distB="0" distL="114300" distR="114300" simplePos="0" relativeHeight="251691520" behindDoc="0" locked="0" layoutInCell="1" allowOverlap="1" wp14:anchorId="6D25080A" wp14:editId="7E5DBD67">
            <wp:simplePos x="0" y="0"/>
            <wp:positionH relativeFrom="margin">
              <wp:align>right</wp:align>
            </wp:positionH>
            <wp:positionV relativeFrom="paragraph">
              <wp:posOffset>482793</wp:posOffset>
            </wp:positionV>
            <wp:extent cx="1972351" cy="648000"/>
            <wp:effectExtent l="0" t="0" r="0" b="0"/>
            <wp:wrapThrough wrapText="bothSides">
              <wp:wrapPolygon edited="0">
                <wp:start x="0" y="0"/>
                <wp:lineTo x="0" y="20965"/>
                <wp:lineTo x="21280" y="20965"/>
                <wp:lineTo x="21280" y="0"/>
                <wp:lineTo x="0" y="0"/>
              </wp:wrapPolygon>
            </wp:wrapThrough>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72351"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t>Extend/Reduce/Smooth</w:t>
      </w:r>
      <w:bookmarkEnd w:id="44"/>
      <w:bookmarkEnd w:id="45"/>
    </w:p>
    <w:p w14:paraId="5AF67AB5" w14:textId="61D2027B" w:rsidR="00DB64B5" w:rsidRDefault="00DB64B5" w:rsidP="00A33FB7">
      <w:pPr>
        <w:pStyle w:val="Content"/>
        <w:rPr>
          <w:noProof/>
        </w:rPr>
      </w:pPr>
      <w:r w:rsidRPr="00DB64B5">
        <w:rPr>
          <w:b/>
          <w:bCs/>
          <w:noProof/>
        </w:rPr>
        <w:t>Extend</w:t>
      </w:r>
      <w:r>
        <w:rPr>
          <w:noProof/>
        </w:rPr>
        <w:t xml:space="preserve"> will lengthen any selected curve </w:t>
      </w:r>
      <w:r w:rsidR="00A12DC9">
        <w:rPr>
          <w:noProof/>
        </w:rPr>
        <w:t xml:space="preserve">(or curves) </w:t>
      </w:r>
      <w:r>
        <w:rPr>
          <w:noProof/>
        </w:rPr>
        <w:t>by an amount controlled by “</w:t>
      </w:r>
      <w:r w:rsidRPr="00C63410">
        <w:rPr>
          <w:b/>
          <w:bCs/>
          <w:noProof/>
        </w:rPr>
        <w:t>Factor</w:t>
      </w:r>
      <w:r>
        <w:rPr>
          <w:noProof/>
        </w:rPr>
        <w:t xml:space="preserve">” slider. By default </w:t>
      </w:r>
      <w:r w:rsidRPr="00C63410">
        <w:rPr>
          <w:b/>
          <w:bCs/>
          <w:noProof/>
        </w:rPr>
        <w:t>Extend</w:t>
      </w:r>
      <w:r>
        <w:rPr>
          <w:noProof/>
        </w:rPr>
        <w:t xml:space="preserve"> tries to lenghet selected curve </w:t>
      </w:r>
      <w:r w:rsidRPr="00AE5068">
        <w:rPr>
          <w:b/>
          <w:bCs/>
          <w:noProof/>
        </w:rPr>
        <w:t>lineraly</w:t>
      </w:r>
      <w:r>
        <w:rPr>
          <w:noProof/>
        </w:rPr>
        <w:t>. However, sometimes it is benefitial to use alternative mode.</w:t>
      </w:r>
    </w:p>
    <w:p w14:paraId="5B8C94B9" w14:textId="154268B3" w:rsidR="00A33FB7" w:rsidRDefault="00DB64B5" w:rsidP="00A33FB7">
      <w:pPr>
        <w:pStyle w:val="Content"/>
        <w:rPr>
          <w:noProof/>
        </w:rPr>
      </w:pPr>
      <w:r w:rsidRPr="00DB64B5">
        <w:rPr>
          <w:b/>
          <w:bCs/>
          <w:noProof/>
        </w:rPr>
        <w:t xml:space="preserve">Shift + Extend </w:t>
      </w:r>
      <w:r w:rsidR="00FB2466">
        <w:rPr>
          <w:noProof/>
        </w:rPr>
        <w:t xml:space="preserve">will try to smoothly </w:t>
      </w:r>
      <w:r w:rsidR="00FB2466" w:rsidRPr="005B0243">
        <w:rPr>
          <w:b/>
          <w:bCs/>
          <w:noProof/>
        </w:rPr>
        <w:t>interpolate-lenghten</w:t>
      </w:r>
      <w:r w:rsidR="00FB2466">
        <w:rPr>
          <w:noProof/>
        </w:rPr>
        <w:t xml:space="preserve"> selected curves.</w:t>
      </w:r>
    </w:p>
    <w:p w14:paraId="2FB751CD" w14:textId="26C9F6D9" w:rsidR="00FB2466" w:rsidRDefault="00FB2466" w:rsidP="00A33FB7">
      <w:pPr>
        <w:pStyle w:val="Content"/>
        <w:rPr>
          <w:noProof/>
        </w:rPr>
      </w:pPr>
    </w:p>
    <w:p w14:paraId="2D0FA05A" w14:textId="299BF890" w:rsidR="00FB2466" w:rsidRDefault="00FB2466" w:rsidP="00A33FB7">
      <w:pPr>
        <w:pStyle w:val="Content"/>
        <w:rPr>
          <w:noProof/>
        </w:rPr>
      </w:pPr>
      <w:r>
        <w:rPr>
          <w:noProof/>
        </w:rPr>
        <w:t xml:space="preserve">It is a good idea to </w:t>
      </w:r>
      <w:r w:rsidRPr="00FB2466">
        <w:rPr>
          <w:b/>
          <w:bCs/>
          <w:noProof/>
        </w:rPr>
        <w:t>extend curves by a small incriment</w:t>
      </w:r>
      <w:r>
        <w:rPr>
          <w:noProof/>
        </w:rPr>
        <w:t>. Using high Factor values can result in an undesirable behaviour.</w:t>
      </w:r>
    </w:p>
    <w:p w14:paraId="5F9B6B8D" w14:textId="6879E5C0" w:rsidR="00A12DC9" w:rsidRDefault="00A12DC9" w:rsidP="00A33FB7">
      <w:pPr>
        <w:pStyle w:val="Content"/>
        <w:rPr>
          <w:noProof/>
        </w:rPr>
      </w:pPr>
    </w:p>
    <w:p w14:paraId="276FD550" w14:textId="79062371" w:rsidR="00A12DC9" w:rsidRDefault="00837A71" w:rsidP="00A33FB7">
      <w:pPr>
        <w:pStyle w:val="Content"/>
      </w:pPr>
      <w:r>
        <w:rPr>
          <w:noProof/>
        </w:rPr>
        <w:drawing>
          <wp:anchor distT="0" distB="0" distL="114300" distR="114300" simplePos="0" relativeHeight="251692544" behindDoc="0" locked="0" layoutInCell="1" allowOverlap="1" wp14:anchorId="63CC5391" wp14:editId="6D3808F5">
            <wp:simplePos x="0" y="0"/>
            <wp:positionH relativeFrom="margin">
              <wp:align>right</wp:align>
            </wp:positionH>
            <wp:positionV relativeFrom="paragraph">
              <wp:posOffset>5632</wp:posOffset>
            </wp:positionV>
            <wp:extent cx="1972310" cy="647700"/>
            <wp:effectExtent l="0" t="0" r="8890" b="0"/>
            <wp:wrapThrough wrapText="bothSides">
              <wp:wrapPolygon edited="0">
                <wp:start x="0" y="0"/>
                <wp:lineTo x="0" y="20965"/>
                <wp:lineTo x="21489" y="20965"/>
                <wp:lineTo x="21489" y="0"/>
                <wp:lineTo x="0" y="0"/>
              </wp:wrapPolygon>
            </wp:wrapThrough>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72310" cy="647700"/>
                    </a:xfrm>
                    <a:prstGeom prst="rect">
                      <a:avLst/>
                    </a:prstGeom>
                    <a:noFill/>
                    <a:ln>
                      <a:noFill/>
                    </a:ln>
                  </pic:spPr>
                </pic:pic>
              </a:graphicData>
            </a:graphic>
          </wp:anchor>
        </w:drawing>
      </w:r>
      <w:r w:rsidR="00A12DC9" w:rsidRPr="00A12DC9">
        <w:rPr>
          <w:b/>
          <w:bCs/>
          <w:noProof/>
        </w:rPr>
        <w:t>Reduce</w:t>
      </w:r>
      <w:r w:rsidR="00A12DC9">
        <w:rPr>
          <w:noProof/>
        </w:rPr>
        <w:t xml:space="preserve"> will shorten any selected curve (or curves) by an amount controlled by “</w:t>
      </w:r>
      <w:r w:rsidR="00A12DC9" w:rsidRPr="008E45EE">
        <w:rPr>
          <w:b/>
          <w:bCs/>
          <w:noProof/>
        </w:rPr>
        <w:t>Factor</w:t>
      </w:r>
      <w:r w:rsidR="00A12DC9">
        <w:rPr>
          <w:noProof/>
        </w:rPr>
        <w:t>” slider.</w:t>
      </w:r>
      <w:r w:rsidRPr="00837A71">
        <w:t xml:space="preserve"> </w:t>
      </w:r>
    </w:p>
    <w:p w14:paraId="7B8A8DAD" w14:textId="0D6A1352" w:rsidR="00CB0178" w:rsidRDefault="00CB0178" w:rsidP="00A33FB7">
      <w:pPr>
        <w:pStyle w:val="Content"/>
      </w:pPr>
    </w:p>
    <w:p w14:paraId="3973F2CD" w14:textId="1BCB869C" w:rsidR="00CB0178" w:rsidRDefault="00CB0178" w:rsidP="00A33FB7">
      <w:pPr>
        <w:pStyle w:val="Content"/>
      </w:pPr>
    </w:p>
    <w:p w14:paraId="7F05F7F6" w14:textId="69F7C225" w:rsidR="009A75F9" w:rsidRDefault="00705557" w:rsidP="00A33FB7">
      <w:pPr>
        <w:pStyle w:val="Content"/>
      </w:pPr>
      <w:r>
        <w:rPr>
          <w:noProof/>
        </w:rPr>
        <w:drawing>
          <wp:anchor distT="0" distB="0" distL="114300" distR="114300" simplePos="0" relativeHeight="251694592" behindDoc="0" locked="0" layoutInCell="1" allowOverlap="1" wp14:anchorId="514B6C33" wp14:editId="19BC989D">
            <wp:simplePos x="0" y="0"/>
            <wp:positionH relativeFrom="margin">
              <wp:posOffset>3701415</wp:posOffset>
            </wp:positionH>
            <wp:positionV relativeFrom="paragraph">
              <wp:posOffset>5080</wp:posOffset>
            </wp:positionV>
            <wp:extent cx="2599055" cy="421005"/>
            <wp:effectExtent l="0" t="0" r="0" b="0"/>
            <wp:wrapThrough wrapText="bothSides">
              <wp:wrapPolygon edited="0">
                <wp:start x="0" y="0"/>
                <wp:lineTo x="0" y="20525"/>
                <wp:lineTo x="21373" y="20525"/>
                <wp:lineTo x="21373" y="0"/>
                <wp:lineTo x="0" y="0"/>
              </wp:wrapPolygon>
            </wp:wrapThrough>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99055"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5F9" w:rsidRPr="00136628">
        <w:rPr>
          <w:b/>
          <w:bCs/>
        </w:rPr>
        <w:t>Smooth</w:t>
      </w:r>
      <w:r w:rsidR="009A75F9">
        <w:t xml:space="preserve"> will smooth any selected curve (or curves) by the amount controlled by “Factor” slider.</w:t>
      </w:r>
    </w:p>
    <w:p w14:paraId="1F08398D" w14:textId="477F120A" w:rsidR="009A75F9" w:rsidRDefault="007963BB" w:rsidP="00A33FB7">
      <w:pPr>
        <w:pStyle w:val="Content"/>
      </w:pPr>
      <w:r w:rsidRPr="00136628">
        <w:rPr>
          <w:b/>
          <w:bCs/>
          <w:noProof/>
        </w:rPr>
        <w:drawing>
          <wp:anchor distT="0" distB="0" distL="114300" distR="114300" simplePos="0" relativeHeight="251693568" behindDoc="0" locked="0" layoutInCell="1" allowOverlap="1" wp14:anchorId="502FBAD5" wp14:editId="73379161">
            <wp:simplePos x="0" y="0"/>
            <wp:positionH relativeFrom="margin">
              <wp:align>right</wp:align>
            </wp:positionH>
            <wp:positionV relativeFrom="paragraph">
              <wp:posOffset>3810</wp:posOffset>
            </wp:positionV>
            <wp:extent cx="1663065" cy="1025525"/>
            <wp:effectExtent l="0" t="0" r="0" b="3175"/>
            <wp:wrapThrough wrapText="bothSides">
              <wp:wrapPolygon edited="0">
                <wp:start x="0" y="0"/>
                <wp:lineTo x="0" y="21266"/>
                <wp:lineTo x="21278" y="21266"/>
                <wp:lineTo x="21278" y="0"/>
                <wp:lineTo x="0" y="0"/>
              </wp:wrapPolygon>
            </wp:wrapThrough>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663065" cy="1025525"/>
                    </a:xfrm>
                    <a:prstGeom prst="rect">
                      <a:avLst/>
                    </a:prstGeom>
                  </pic:spPr>
                </pic:pic>
              </a:graphicData>
            </a:graphic>
          </wp:anchor>
        </w:drawing>
      </w:r>
      <w:r w:rsidR="009A75F9" w:rsidRPr="00136628">
        <w:rPr>
          <w:b/>
          <w:bCs/>
        </w:rPr>
        <w:t>Smooth</w:t>
      </w:r>
      <w:r w:rsidR="009A75F9">
        <w:t xml:space="preserve"> command has x3, x5, x10 multipliers that can be found in its marking menu</w:t>
      </w:r>
      <w:r>
        <w:t>.</w:t>
      </w:r>
    </w:p>
    <w:p w14:paraId="70E3D9F4" w14:textId="702D5B0D" w:rsidR="008218B3" w:rsidRDefault="008218B3" w:rsidP="00A33FB7">
      <w:pPr>
        <w:pStyle w:val="Content"/>
      </w:pPr>
    </w:p>
    <w:p w14:paraId="170AF3D7" w14:textId="1A394B29" w:rsidR="008218B3" w:rsidRDefault="008218B3">
      <w:pPr>
        <w:spacing w:after="200"/>
        <w:jc w:val="left"/>
        <w:rPr>
          <w:b w:val="0"/>
        </w:rPr>
      </w:pPr>
      <w:r>
        <w:br w:type="page"/>
      </w:r>
    </w:p>
    <w:p w14:paraId="3308D5F8" w14:textId="52A88282" w:rsidR="004F7957" w:rsidRDefault="004F7957" w:rsidP="004F7957">
      <w:pPr>
        <w:pStyle w:val="Heading1"/>
      </w:pPr>
      <w:bookmarkStart w:id="46" w:name="_Control_Curve"/>
      <w:bookmarkStart w:id="47" w:name="_Toc20858077"/>
      <w:bookmarkStart w:id="48" w:name="_Toc20858316"/>
      <w:bookmarkEnd w:id="46"/>
      <w:r>
        <w:lastRenderedPageBreak/>
        <w:t>Control Curve</w:t>
      </w:r>
      <w:bookmarkEnd w:id="47"/>
      <w:bookmarkEnd w:id="48"/>
    </w:p>
    <w:p w14:paraId="23052562" w14:textId="3C1A039E" w:rsidR="008218B3" w:rsidRDefault="004F7957" w:rsidP="00A33FB7">
      <w:pPr>
        <w:pStyle w:val="Content"/>
        <w:rPr>
          <w:noProof/>
        </w:rPr>
      </w:pPr>
      <w:r>
        <w:rPr>
          <w:noProof/>
        </w:rPr>
        <mc:AlternateContent>
          <mc:Choice Requires="wpg">
            <w:drawing>
              <wp:anchor distT="0" distB="0" distL="114300" distR="114300" simplePos="0" relativeHeight="251698688" behindDoc="0" locked="0" layoutInCell="1" allowOverlap="1" wp14:anchorId="4D098A4E" wp14:editId="35D127FB">
                <wp:simplePos x="0" y="0"/>
                <wp:positionH relativeFrom="column">
                  <wp:posOffset>3968496</wp:posOffset>
                </wp:positionH>
                <wp:positionV relativeFrom="paragraph">
                  <wp:posOffset>5740</wp:posOffset>
                </wp:positionV>
                <wp:extent cx="2215413" cy="359410"/>
                <wp:effectExtent l="0" t="0" r="0" b="2540"/>
                <wp:wrapThrough wrapText="bothSides">
                  <wp:wrapPolygon edited="0">
                    <wp:start x="0" y="0"/>
                    <wp:lineTo x="0" y="20608"/>
                    <wp:lineTo x="21365" y="20608"/>
                    <wp:lineTo x="21365" y="0"/>
                    <wp:lineTo x="0" y="0"/>
                  </wp:wrapPolygon>
                </wp:wrapThrough>
                <wp:docPr id="279" name="Group 279"/>
                <wp:cNvGraphicFramePr/>
                <a:graphic xmlns:a="http://schemas.openxmlformats.org/drawingml/2006/main">
                  <a:graphicData uri="http://schemas.microsoft.com/office/word/2010/wordprocessingGroup">
                    <wpg:wgp>
                      <wpg:cNvGrpSpPr/>
                      <wpg:grpSpPr>
                        <a:xfrm>
                          <a:off x="0" y="0"/>
                          <a:ext cx="2215413" cy="359410"/>
                          <a:chOff x="0" y="0"/>
                          <a:chExt cx="2215413" cy="359410"/>
                        </a:xfrm>
                      </wpg:grpSpPr>
                      <pic:pic xmlns:pic="http://schemas.openxmlformats.org/drawingml/2006/picture">
                        <pic:nvPicPr>
                          <pic:cNvPr id="278" name="Picture 278"/>
                          <pic:cNvPicPr>
                            <a:picLocks noChangeAspect="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470660" cy="359410"/>
                          </a:xfrm>
                          <a:prstGeom prst="rect">
                            <a:avLst/>
                          </a:prstGeom>
                          <a:noFill/>
                          <a:ln>
                            <a:noFill/>
                          </a:ln>
                        </pic:spPr>
                      </pic:pic>
                      <pic:pic xmlns:pic="http://schemas.openxmlformats.org/drawingml/2006/picture">
                        <pic:nvPicPr>
                          <pic:cNvPr id="277" name="Picture 277"/>
                          <pic:cNvPicPr>
                            <a:picLocks noChangeAspect="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1495958" y="0"/>
                            <a:ext cx="719455" cy="359410"/>
                          </a:xfrm>
                          <a:prstGeom prst="rect">
                            <a:avLst/>
                          </a:prstGeom>
                          <a:noFill/>
                          <a:ln>
                            <a:noFill/>
                          </a:ln>
                        </pic:spPr>
                      </pic:pic>
                    </wpg:wgp>
                  </a:graphicData>
                </a:graphic>
              </wp:anchor>
            </w:drawing>
          </mc:Choice>
          <mc:Fallback>
            <w:pict>
              <v:group w14:anchorId="3F5AE7D1" id="Group 279" o:spid="_x0000_s1026" style="position:absolute;margin-left:312.5pt;margin-top:.45pt;width:174.45pt;height:28.3pt;z-index:251698688" coordsize="22154,3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">
                <v:shape id="Picture 278" o:spid="_x0000_s1027" type="#_x0000_t75" style="position:absolute;width:14706;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">
                  <v:imagedata r:id="rId102" o:title=""/>
                </v:shape>
                <v:shape id="Picture 277" o:spid="_x0000_s1028" type="#_x0000_t75" style="position:absolute;left:14959;width:71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">
                  <v:imagedata r:id="rId103" o:title=""/>
                </v:shape>
                <w10:wrap type="through"/>
              </v:group>
            </w:pict>
          </mc:Fallback>
        </mc:AlternateContent>
      </w:r>
      <w:r>
        <w:rPr>
          <w:noProof/>
        </w:rPr>
        <w:t>Control curve is a deformer that can be used to easily control entire groups of curves.</w:t>
      </w:r>
    </w:p>
    <w:p w14:paraId="372A3363" w14:textId="5A1EA90D" w:rsidR="004F7957" w:rsidRDefault="004F7957" w:rsidP="00A33FB7">
      <w:pPr>
        <w:pStyle w:val="Content"/>
        <w:rPr>
          <w:noProof/>
        </w:rPr>
      </w:pPr>
      <w:r w:rsidRPr="004F7957">
        <w:rPr>
          <w:noProof/>
        </w:rPr>
        <w:t xml:space="preserve"> </w:t>
      </w:r>
    </w:p>
    <w:p w14:paraId="0AFC8EE8" w14:textId="0E5AC51C" w:rsidR="004F7957" w:rsidRDefault="004F7957" w:rsidP="00A33FB7">
      <w:pPr>
        <w:pStyle w:val="Content"/>
        <w:rPr>
          <w:noProof/>
        </w:rPr>
      </w:pPr>
      <w:r>
        <w:rPr>
          <w:noProof/>
        </w:rPr>
        <w:t>General Workflow:</w:t>
      </w:r>
    </w:p>
    <w:p w14:paraId="7B59AB13" w14:textId="79368A05" w:rsidR="004F7957" w:rsidRDefault="004F7957" w:rsidP="00BA59FC">
      <w:pPr>
        <w:pStyle w:val="Content"/>
        <w:numPr>
          <w:ilvl w:val="0"/>
          <w:numId w:val="11"/>
        </w:numPr>
        <w:rPr>
          <w:noProof/>
        </w:rPr>
      </w:pPr>
      <w:r w:rsidRPr="00A35E55">
        <w:rPr>
          <w:b/>
          <w:bCs/>
          <w:noProof/>
        </w:rPr>
        <w:t>Select any number of curves</w:t>
      </w:r>
      <w:r>
        <w:rPr>
          <w:noProof/>
        </w:rPr>
        <w:t xml:space="preserve"> you want to control</w:t>
      </w:r>
    </w:p>
    <w:p w14:paraId="5E19006A" w14:textId="59FD0837" w:rsidR="004F7957" w:rsidRDefault="004F7957" w:rsidP="00BA59FC">
      <w:pPr>
        <w:pStyle w:val="Content"/>
        <w:numPr>
          <w:ilvl w:val="0"/>
          <w:numId w:val="11"/>
        </w:numPr>
        <w:rPr>
          <w:noProof/>
        </w:rPr>
      </w:pPr>
      <w:r>
        <w:rPr>
          <w:noProof/>
        </w:rPr>
        <w:t>Click</w:t>
      </w:r>
      <w:r w:rsidRPr="004F7957">
        <w:t xml:space="preserve"> </w:t>
      </w:r>
      <w:r w:rsidRPr="00A35E55">
        <w:rPr>
          <w:b/>
          <w:bCs/>
        </w:rPr>
        <w:t>Control Curve</w:t>
      </w:r>
      <w:r>
        <w:t>. Note how in the middle of the selected curves, one thick line appeared. This is the control curve deformer.</w:t>
      </w:r>
    </w:p>
    <w:p w14:paraId="5B310A02" w14:textId="519C640A" w:rsidR="004F7957" w:rsidRDefault="004F7957" w:rsidP="00BA59FC">
      <w:pPr>
        <w:pStyle w:val="Content"/>
        <w:numPr>
          <w:ilvl w:val="0"/>
          <w:numId w:val="11"/>
        </w:numPr>
        <w:rPr>
          <w:noProof/>
        </w:rPr>
      </w:pPr>
      <w:r>
        <w:t xml:space="preserve">Try </w:t>
      </w:r>
      <w:r w:rsidRPr="00A35E55">
        <w:rPr>
          <w:b/>
          <w:bCs/>
        </w:rPr>
        <w:t>moving this deformer curve</w:t>
      </w:r>
      <w:r>
        <w:t>. Note how it also moves all of the previously selected curves.</w:t>
      </w:r>
    </w:p>
    <w:p w14:paraId="77B6B2B7" w14:textId="01629903" w:rsidR="005A4805" w:rsidRDefault="00DE7D22" w:rsidP="00BA59FC">
      <w:pPr>
        <w:pStyle w:val="Content"/>
        <w:numPr>
          <w:ilvl w:val="0"/>
          <w:numId w:val="11"/>
        </w:numPr>
      </w:pPr>
      <w:r>
        <w:rPr>
          <w:noProof/>
        </w:rPr>
        <mc:AlternateContent>
          <mc:Choice Requires="wps">
            <w:drawing>
              <wp:anchor distT="0" distB="0" distL="114300" distR="114300" simplePos="0" relativeHeight="251700736" behindDoc="0" locked="0" layoutInCell="1" allowOverlap="1" wp14:anchorId="57B8C18B" wp14:editId="33F797D5">
                <wp:simplePos x="0" y="0"/>
                <wp:positionH relativeFrom="column">
                  <wp:posOffset>4045347</wp:posOffset>
                </wp:positionH>
                <wp:positionV relativeFrom="paragraph">
                  <wp:posOffset>1568428</wp:posOffset>
                </wp:positionV>
                <wp:extent cx="406987" cy="0"/>
                <wp:effectExtent l="0" t="152400" r="0" b="152400"/>
                <wp:wrapNone/>
                <wp:docPr id="281" name="Straight Arrow Connector 281"/>
                <wp:cNvGraphicFramePr/>
                <a:graphic xmlns:a="http://schemas.openxmlformats.org/drawingml/2006/main">
                  <a:graphicData uri="http://schemas.microsoft.com/office/word/2010/wordprocessingShape">
                    <wps:wsp>
                      <wps:cNvCnPr/>
                      <wps:spPr>
                        <a:xfrm>
                          <a:off x="0" y="0"/>
                          <a:ext cx="406987"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E7CE4" id="Straight Arrow Connector 281" o:spid="_x0000_s1026" type="#_x0000_t32" style="position:absolute;margin-left:318.55pt;margin-top:123.5pt;width:32.05pt;height:0;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" strokecolor="#0f0d29 [3213]" strokeweight="6pt">
                <v:stroke endarrow="block"/>
              </v:shape>
            </w:pict>
          </mc:Fallback>
        </mc:AlternateContent>
      </w:r>
      <w:r>
        <w:rPr>
          <w:noProof/>
        </w:rPr>
        <mc:AlternateContent>
          <mc:Choice Requires="wps">
            <w:drawing>
              <wp:anchor distT="0" distB="0" distL="114300" distR="114300" simplePos="0" relativeHeight="251699712" behindDoc="0" locked="0" layoutInCell="1" allowOverlap="1" wp14:anchorId="18C8C3DF" wp14:editId="3C88A371">
                <wp:simplePos x="0" y="0"/>
                <wp:positionH relativeFrom="column">
                  <wp:posOffset>1858399</wp:posOffset>
                </wp:positionH>
                <wp:positionV relativeFrom="paragraph">
                  <wp:posOffset>1580845</wp:posOffset>
                </wp:positionV>
                <wp:extent cx="406987" cy="0"/>
                <wp:effectExtent l="0" t="152400" r="0" b="152400"/>
                <wp:wrapNone/>
                <wp:docPr id="280" name="Straight Arrow Connector 280"/>
                <wp:cNvGraphicFramePr/>
                <a:graphic xmlns:a="http://schemas.openxmlformats.org/drawingml/2006/main">
                  <a:graphicData uri="http://schemas.microsoft.com/office/word/2010/wordprocessingShape">
                    <wps:wsp>
                      <wps:cNvCnPr/>
                      <wps:spPr>
                        <a:xfrm>
                          <a:off x="0" y="0"/>
                          <a:ext cx="406987"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538A3" id="Straight Arrow Connector 280" o:spid="_x0000_s1026" type="#_x0000_t32" style="position:absolute;margin-left:146.35pt;margin-top:124.5pt;width:32.05pt;height:0;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" strokecolor="#0f0d29 [3213]" strokeweight="6pt">
                <v:stroke endarrow="block"/>
              </v:shape>
            </w:pict>
          </mc:Fallback>
        </mc:AlternateContent>
      </w:r>
      <w:r>
        <w:rPr>
          <w:noProof/>
        </w:rPr>
        <w:drawing>
          <wp:anchor distT="0" distB="0" distL="114300" distR="114300" simplePos="0" relativeHeight="251697664" behindDoc="0" locked="0" layoutInCell="1" allowOverlap="1" wp14:anchorId="521E8990" wp14:editId="60F2F074">
            <wp:simplePos x="0" y="0"/>
            <wp:positionH relativeFrom="margin">
              <wp:align>center</wp:align>
            </wp:positionH>
            <wp:positionV relativeFrom="paragraph">
              <wp:posOffset>798830</wp:posOffset>
            </wp:positionV>
            <wp:extent cx="1986280" cy="1619885"/>
            <wp:effectExtent l="0" t="0" r="0" b="0"/>
            <wp:wrapThrough wrapText="bothSides">
              <wp:wrapPolygon edited="0">
                <wp:start x="0" y="0"/>
                <wp:lineTo x="0" y="21338"/>
                <wp:lineTo x="21338" y="21338"/>
                <wp:lineTo x="21338" y="0"/>
                <wp:lineTo x="0" y="0"/>
              </wp:wrapPolygon>
            </wp:wrapThrough>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86280" cy="1619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1C08A3D0" wp14:editId="62FF7A24">
            <wp:simplePos x="0" y="0"/>
            <wp:positionH relativeFrom="margin">
              <wp:align>right</wp:align>
            </wp:positionH>
            <wp:positionV relativeFrom="paragraph">
              <wp:posOffset>798195</wp:posOffset>
            </wp:positionV>
            <wp:extent cx="1984201" cy="1620000"/>
            <wp:effectExtent l="0" t="0" r="0" b="0"/>
            <wp:wrapThrough wrapText="bothSides">
              <wp:wrapPolygon edited="0">
                <wp:start x="0" y="0"/>
                <wp:lineTo x="0" y="21338"/>
                <wp:lineTo x="21365" y="21338"/>
                <wp:lineTo x="21365" y="0"/>
                <wp:lineTo x="0" y="0"/>
              </wp:wrapPolygon>
            </wp:wrapThrough>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84201" cy="162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616" behindDoc="0" locked="0" layoutInCell="1" allowOverlap="1" wp14:anchorId="0B90FD1C" wp14:editId="7DFD9569">
            <wp:simplePos x="0" y="0"/>
            <wp:positionH relativeFrom="margin">
              <wp:align>left</wp:align>
            </wp:positionH>
            <wp:positionV relativeFrom="paragraph">
              <wp:posOffset>800126</wp:posOffset>
            </wp:positionV>
            <wp:extent cx="1961530" cy="1620000"/>
            <wp:effectExtent l="0" t="0" r="635" b="0"/>
            <wp:wrapThrough wrapText="bothSides">
              <wp:wrapPolygon edited="0">
                <wp:start x="0" y="0"/>
                <wp:lineTo x="0" y="21338"/>
                <wp:lineTo x="21397" y="21338"/>
                <wp:lineTo x="21397" y="0"/>
                <wp:lineTo x="0" y="0"/>
              </wp:wrapPolygon>
            </wp:wrapThrough>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61530" cy="1620000"/>
                    </a:xfrm>
                    <a:prstGeom prst="rect">
                      <a:avLst/>
                    </a:prstGeom>
                  </pic:spPr>
                </pic:pic>
              </a:graphicData>
            </a:graphic>
            <wp14:sizeRelH relativeFrom="margin">
              <wp14:pctWidth>0</wp14:pctWidth>
            </wp14:sizeRelH>
            <wp14:sizeRelV relativeFrom="margin">
              <wp14:pctHeight>0</wp14:pctHeight>
            </wp14:sizeRelV>
          </wp:anchor>
        </w:drawing>
      </w:r>
      <w:r w:rsidR="004F7957">
        <w:t xml:space="preserve">Select Control Curve again and click </w:t>
      </w:r>
      <w:r w:rsidR="004F7957" w:rsidRPr="00A35E55">
        <w:rPr>
          <w:b/>
          <w:bCs/>
        </w:rPr>
        <w:t>Apply</w:t>
      </w:r>
      <w:r w:rsidR="004F7957">
        <w:t xml:space="preserve">. Now, deformations were applied to </w:t>
      </w:r>
      <w:r w:rsidR="00963E21">
        <w:t xml:space="preserve">the </w:t>
      </w:r>
      <w:r w:rsidR="004F7957">
        <w:t>original curves.</w:t>
      </w:r>
    </w:p>
    <w:p w14:paraId="3E94B499" w14:textId="77777777" w:rsidR="005A4805" w:rsidRDefault="005A4805">
      <w:pPr>
        <w:spacing w:after="200"/>
        <w:jc w:val="left"/>
        <w:rPr>
          <w:b w:val="0"/>
        </w:rPr>
      </w:pPr>
      <w:r>
        <w:br w:type="page"/>
      </w:r>
    </w:p>
    <w:p w14:paraId="1E822217" w14:textId="1979F643" w:rsidR="004F7957" w:rsidRDefault="00D000BD" w:rsidP="005F65A1">
      <w:pPr>
        <w:pStyle w:val="Heading1"/>
        <w:rPr>
          <w:noProof/>
        </w:rPr>
      </w:pPr>
      <w:bookmarkStart w:id="49" w:name="_Curve_Control_Window"/>
      <w:bookmarkStart w:id="50" w:name="_Toc20858078"/>
      <w:bookmarkStart w:id="51" w:name="_Toc20858317"/>
      <w:bookmarkEnd w:id="49"/>
      <w:r>
        <w:rPr>
          <w:noProof/>
        </w:rPr>
        <w:lastRenderedPageBreak/>
        <w:t>Curve Control Window</w:t>
      </w:r>
      <w:bookmarkEnd w:id="50"/>
      <w:bookmarkEnd w:id="51"/>
    </w:p>
    <w:p w14:paraId="16033E80" w14:textId="5F1DD013" w:rsidR="005F65A1" w:rsidRDefault="00D000BD" w:rsidP="005F65A1">
      <w:pPr>
        <w:pStyle w:val="Content"/>
        <w:rPr>
          <w:noProof/>
        </w:rPr>
      </w:pPr>
      <w:r>
        <w:rPr>
          <w:noProof/>
        </w:rPr>
        <w:drawing>
          <wp:anchor distT="0" distB="0" distL="114300" distR="114300" simplePos="0" relativeHeight="251701760" behindDoc="0" locked="0" layoutInCell="1" allowOverlap="1" wp14:anchorId="58A99363" wp14:editId="0459D14A">
            <wp:simplePos x="0" y="0"/>
            <wp:positionH relativeFrom="margin">
              <wp:posOffset>3797300</wp:posOffset>
            </wp:positionH>
            <wp:positionV relativeFrom="paragraph">
              <wp:posOffset>11430</wp:posOffset>
            </wp:positionV>
            <wp:extent cx="2509520" cy="406400"/>
            <wp:effectExtent l="0" t="0" r="5080" b="0"/>
            <wp:wrapThrough wrapText="bothSides">
              <wp:wrapPolygon edited="0">
                <wp:start x="0" y="0"/>
                <wp:lineTo x="0" y="20250"/>
                <wp:lineTo x="21480" y="20250"/>
                <wp:lineTo x="21480" y="0"/>
                <wp:lineTo x="0" y="0"/>
              </wp:wrapPolygon>
            </wp:wrapThrough>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09520" cy="40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As an alternative to </w:t>
      </w:r>
      <w:r w:rsidRPr="00A00565">
        <w:rPr>
          <w:b/>
          <w:bCs/>
          <w:noProof/>
        </w:rPr>
        <w:t>Channel Box</w:t>
      </w:r>
      <w:r>
        <w:rPr>
          <w:noProof/>
        </w:rPr>
        <w:t xml:space="preserve">, you can use </w:t>
      </w:r>
      <w:r w:rsidRPr="00A00565">
        <w:rPr>
          <w:b/>
          <w:bCs/>
          <w:noProof/>
        </w:rPr>
        <w:t>Curve Control Window</w:t>
      </w:r>
      <w:r>
        <w:rPr>
          <w:noProof/>
        </w:rPr>
        <w:t>.</w:t>
      </w:r>
      <w:r w:rsidR="00076101">
        <w:rPr>
          <w:noProof/>
        </w:rPr>
        <w:t xml:space="preserve"> This window is </w:t>
      </w:r>
      <w:r w:rsidR="00076101" w:rsidRPr="00B239D0">
        <w:rPr>
          <w:b/>
          <w:bCs/>
          <w:noProof/>
        </w:rPr>
        <w:t>Dockable</w:t>
      </w:r>
      <w:r w:rsidR="00076101">
        <w:rPr>
          <w:noProof/>
        </w:rPr>
        <w:t>.</w:t>
      </w:r>
    </w:p>
    <w:p w14:paraId="01DD7BEF" w14:textId="77777777" w:rsidR="00D000BD" w:rsidRDefault="00D000BD" w:rsidP="005F65A1">
      <w:pPr>
        <w:pStyle w:val="Content"/>
        <w:rPr>
          <w:noProof/>
        </w:rPr>
      </w:pPr>
    </w:p>
    <w:p w14:paraId="02DD6431" w14:textId="60640EDE" w:rsidR="00D000BD" w:rsidRDefault="00D000BD" w:rsidP="005F65A1">
      <w:pPr>
        <w:pStyle w:val="Content"/>
        <w:rPr>
          <w:noProof/>
        </w:rPr>
      </w:pPr>
      <w:r>
        <w:rPr>
          <w:noProof/>
        </w:rPr>
        <w:drawing>
          <wp:anchor distT="0" distB="0" distL="114300" distR="114300" simplePos="0" relativeHeight="251702784" behindDoc="0" locked="0" layoutInCell="1" allowOverlap="1" wp14:anchorId="5A43DB65" wp14:editId="04BEA5FB">
            <wp:simplePos x="0" y="0"/>
            <wp:positionH relativeFrom="margin">
              <wp:align>right</wp:align>
            </wp:positionH>
            <wp:positionV relativeFrom="paragraph">
              <wp:posOffset>59846</wp:posOffset>
            </wp:positionV>
            <wp:extent cx="2676190" cy="5800000"/>
            <wp:effectExtent l="0" t="0" r="0" b="0"/>
            <wp:wrapThrough wrapText="bothSides">
              <wp:wrapPolygon edited="0">
                <wp:start x="0" y="0"/>
                <wp:lineTo x="0" y="21498"/>
                <wp:lineTo x="21374" y="21498"/>
                <wp:lineTo x="21374"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676190" cy="5800000"/>
                    </a:xfrm>
                    <a:prstGeom prst="rect">
                      <a:avLst/>
                    </a:prstGeom>
                  </pic:spPr>
                </pic:pic>
              </a:graphicData>
            </a:graphic>
          </wp:anchor>
        </w:drawing>
      </w:r>
      <w:r>
        <w:rPr>
          <w:noProof/>
        </w:rPr>
        <w:t xml:space="preserve">This </w:t>
      </w:r>
      <w:r w:rsidRPr="00A00565">
        <w:rPr>
          <w:b/>
          <w:bCs/>
          <w:noProof/>
        </w:rPr>
        <w:t>curve control window</w:t>
      </w:r>
      <w:r>
        <w:rPr>
          <w:noProof/>
        </w:rPr>
        <w:t xml:space="preserve"> allows for the same functionality as Channe</w:t>
      </w:r>
      <w:r w:rsidR="009F3BB5">
        <w:rPr>
          <w:noProof/>
        </w:rPr>
        <w:t>l</w:t>
      </w:r>
      <w:r>
        <w:rPr>
          <w:noProof/>
        </w:rPr>
        <w:t xml:space="preserve"> Box attributes.</w:t>
      </w:r>
    </w:p>
    <w:p w14:paraId="612196F4" w14:textId="22A4B228" w:rsidR="00A00565" w:rsidRDefault="00D000BD" w:rsidP="005F65A1">
      <w:pPr>
        <w:pStyle w:val="Content"/>
        <w:rPr>
          <w:noProof/>
        </w:rPr>
      </w:pPr>
      <w:r>
        <w:rPr>
          <w:noProof/>
        </w:rPr>
        <w:t xml:space="preserve">It supports multi </w:t>
      </w:r>
      <w:r w:rsidR="005734D7">
        <w:rPr>
          <w:noProof/>
        </w:rPr>
        <w:t>selection</w:t>
      </w:r>
      <w:r>
        <w:rPr>
          <w:noProof/>
        </w:rPr>
        <w:t xml:space="preserve"> and the sliders will interactively </w:t>
      </w:r>
      <w:r>
        <w:t>update</w:t>
      </w:r>
      <w:r>
        <w:rPr>
          <w:noProof/>
        </w:rPr>
        <w:t xml:space="preserve"> </w:t>
      </w:r>
      <w:r>
        <w:t>when</w:t>
      </w:r>
      <w:r w:rsidR="00314437">
        <w:t>e</w:t>
      </w:r>
      <w:r>
        <w:t>ver</w:t>
      </w:r>
      <w:r>
        <w:rPr>
          <w:noProof/>
        </w:rPr>
        <w:t xml:space="preserve"> you select a new curve.</w:t>
      </w:r>
    </w:p>
    <w:p w14:paraId="0305F97A" w14:textId="77777777" w:rsidR="00A00565" w:rsidRDefault="00A00565" w:rsidP="005F65A1">
      <w:pPr>
        <w:pStyle w:val="Content"/>
        <w:rPr>
          <w:noProof/>
        </w:rPr>
      </w:pPr>
    </w:p>
    <w:p w14:paraId="49D6F6EB" w14:textId="77777777" w:rsidR="00A00565" w:rsidRDefault="00A00565" w:rsidP="005F65A1">
      <w:pPr>
        <w:pStyle w:val="Content"/>
        <w:rPr>
          <w:noProof/>
        </w:rPr>
      </w:pPr>
      <w:r>
        <w:rPr>
          <w:noProof/>
        </w:rPr>
        <w:t>You can easily extend the range of sliders by manually typing values to input fields.</w:t>
      </w:r>
    </w:p>
    <w:p w14:paraId="1B2E1E2F" w14:textId="77777777" w:rsidR="00A00565" w:rsidRDefault="00A00565" w:rsidP="005F65A1">
      <w:pPr>
        <w:pStyle w:val="Content"/>
        <w:rPr>
          <w:noProof/>
        </w:rPr>
      </w:pPr>
    </w:p>
    <w:p w14:paraId="67F2867E" w14:textId="4C146912" w:rsidR="00DF76B4" w:rsidRDefault="00A00565" w:rsidP="005F65A1">
      <w:pPr>
        <w:pStyle w:val="Content"/>
        <w:rPr>
          <w:noProof/>
        </w:rPr>
      </w:pPr>
      <w:r>
        <w:rPr>
          <w:noProof/>
        </w:rPr>
        <w:t xml:space="preserve">To reset sliders back to default range, click </w:t>
      </w:r>
      <w:r>
        <w:rPr>
          <w:b/>
          <w:bCs/>
          <w:noProof/>
        </w:rPr>
        <w:t>Reset Sliders</w:t>
      </w:r>
      <w:r w:rsidR="00945D43" w:rsidRPr="00DB64B5">
        <w:rPr>
          <w:noProof/>
        </w:rPr>
        <w:t xml:space="preserve"> </w:t>
      </w:r>
    </w:p>
    <w:p w14:paraId="460FB4C0" w14:textId="77777777" w:rsidR="00DF76B4" w:rsidRDefault="00DF76B4">
      <w:pPr>
        <w:spacing w:after="200"/>
        <w:jc w:val="left"/>
        <w:rPr>
          <w:b w:val="0"/>
          <w:noProof/>
        </w:rPr>
      </w:pPr>
      <w:r>
        <w:rPr>
          <w:noProof/>
        </w:rPr>
        <w:br w:type="page"/>
      </w:r>
    </w:p>
    <w:p w14:paraId="63960217" w14:textId="1B6635AD" w:rsidR="00DF76B4" w:rsidRDefault="00DF76B4" w:rsidP="00DF76B4">
      <w:pPr>
        <w:pStyle w:val="Heading1"/>
      </w:pPr>
      <w:bookmarkStart w:id="52" w:name="_Options"/>
      <w:bookmarkStart w:id="53" w:name="_Toc20858079"/>
      <w:bookmarkStart w:id="54" w:name="_Toc20858318"/>
      <w:bookmarkEnd w:id="52"/>
      <w:r>
        <w:lastRenderedPageBreak/>
        <w:t>Options</w:t>
      </w:r>
      <w:bookmarkEnd w:id="53"/>
      <w:bookmarkEnd w:id="54"/>
    </w:p>
    <w:p w14:paraId="1DF7F23A" w14:textId="0652EC44" w:rsidR="00945D43" w:rsidRDefault="00DF76B4" w:rsidP="005F65A1">
      <w:pPr>
        <w:pStyle w:val="Content"/>
      </w:pPr>
      <w:r>
        <w:rPr>
          <w:noProof/>
        </w:rPr>
        <w:drawing>
          <wp:anchor distT="0" distB="0" distL="114300" distR="114300" simplePos="0" relativeHeight="251703808" behindDoc="0" locked="0" layoutInCell="1" allowOverlap="1" wp14:anchorId="30CD1ACE" wp14:editId="20F23419">
            <wp:simplePos x="0" y="0"/>
            <wp:positionH relativeFrom="margin">
              <wp:align>right</wp:align>
            </wp:positionH>
            <wp:positionV relativeFrom="paragraph">
              <wp:posOffset>62975</wp:posOffset>
            </wp:positionV>
            <wp:extent cx="2409524" cy="2790476"/>
            <wp:effectExtent l="0" t="0" r="0" b="0"/>
            <wp:wrapThrough wrapText="bothSides">
              <wp:wrapPolygon edited="0">
                <wp:start x="0" y="0"/>
                <wp:lineTo x="0" y="21384"/>
                <wp:lineTo x="21349" y="21384"/>
                <wp:lineTo x="2134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409524" cy="2790476"/>
                    </a:xfrm>
                    <a:prstGeom prst="rect">
                      <a:avLst/>
                    </a:prstGeom>
                  </pic:spPr>
                </pic:pic>
              </a:graphicData>
            </a:graphic>
          </wp:anchor>
        </w:drawing>
      </w:r>
      <w:r>
        <w:t>Options drop-down menu.</w:t>
      </w:r>
    </w:p>
    <w:p w14:paraId="363EB011" w14:textId="1DF53AF8" w:rsidR="00DF76B4" w:rsidRDefault="00DF76B4" w:rsidP="005F65A1">
      <w:pPr>
        <w:pStyle w:val="Content"/>
      </w:pPr>
    </w:p>
    <w:p w14:paraId="63E3F7CF" w14:textId="438F40CB" w:rsidR="00DF76B4" w:rsidRDefault="00DF76B4" w:rsidP="00DF76B4">
      <w:pPr>
        <w:pStyle w:val="Content"/>
        <w:numPr>
          <w:ilvl w:val="0"/>
          <w:numId w:val="13"/>
        </w:numPr>
      </w:pPr>
      <w:r>
        <w:rPr>
          <w:b/>
          <w:bCs/>
        </w:rPr>
        <w:t xml:space="preserve">Update Layers </w:t>
      </w:r>
      <w:r>
        <w:t>will force-update layers (use in case of an error in layer system)</w:t>
      </w:r>
    </w:p>
    <w:p w14:paraId="69B596F7" w14:textId="07F4591E" w:rsidR="00DF76B4" w:rsidRDefault="00DF76B4" w:rsidP="00DF76B4">
      <w:pPr>
        <w:pStyle w:val="Content"/>
        <w:numPr>
          <w:ilvl w:val="0"/>
          <w:numId w:val="13"/>
        </w:numPr>
      </w:pPr>
      <w:r>
        <w:rPr>
          <w:b/>
          <w:bCs/>
        </w:rPr>
        <w:t xml:space="preserve">Reset Layer Visibility </w:t>
      </w:r>
      <w:r>
        <w:t>will reset all the layers to their default visibility and selectability options</w:t>
      </w:r>
    </w:p>
    <w:p w14:paraId="440B78FD" w14:textId="7729732D" w:rsidR="001E3A58" w:rsidRDefault="001E3A58" w:rsidP="00DF76B4">
      <w:pPr>
        <w:pStyle w:val="Content"/>
        <w:numPr>
          <w:ilvl w:val="0"/>
          <w:numId w:val="13"/>
        </w:numPr>
      </w:pPr>
      <w:r>
        <w:rPr>
          <w:b/>
          <w:bCs/>
        </w:rPr>
        <w:t>Curve Group Selection</w:t>
      </w:r>
      <w:r>
        <w:t xml:space="preserve"> will determine if Curve Selection in Marking Menu is additive or replacing.</w:t>
      </w:r>
    </w:p>
    <w:p w14:paraId="0C347D63" w14:textId="3AFB672D" w:rsidR="001E3A58" w:rsidRDefault="001E3A58" w:rsidP="00DF76B4">
      <w:pPr>
        <w:pStyle w:val="Content"/>
        <w:numPr>
          <w:ilvl w:val="0"/>
          <w:numId w:val="13"/>
        </w:numPr>
      </w:pPr>
      <w:r>
        <w:rPr>
          <w:b/>
          <w:bCs/>
        </w:rPr>
        <w:t xml:space="preserve">Curve Card/Tube Curve Type </w:t>
      </w:r>
      <w:r>
        <w:t>– will determine what type of curve will be used when creating new Curve Cards/Tubes. Bezier Curves are currently an experimental feature. EP Curves are fully supported.</w:t>
      </w:r>
    </w:p>
    <w:p w14:paraId="59B1EA4F" w14:textId="36A88C28" w:rsidR="001E3A58" w:rsidRDefault="001E3A58" w:rsidP="00DF76B4">
      <w:pPr>
        <w:pStyle w:val="Content"/>
        <w:numPr>
          <w:ilvl w:val="0"/>
          <w:numId w:val="13"/>
        </w:numPr>
      </w:pPr>
      <w:r>
        <w:rPr>
          <w:b/>
          <w:bCs/>
        </w:rPr>
        <w:t xml:space="preserve">Curve Card/Tube Populate Keep Settings </w:t>
      </w:r>
      <w:r>
        <w:t xml:space="preserve">determine </w:t>
      </w:r>
      <w:proofErr w:type="spellStart"/>
      <w:r>
        <w:t>weather</w:t>
      </w:r>
      <w:proofErr w:type="spellEnd"/>
      <w:r>
        <w:t xml:space="preserve"> to keep/blend settings during addition of new curves or just use the default values.</w:t>
      </w:r>
    </w:p>
    <w:p w14:paraId="7B159B91" w14:textId="56C42E9E" w:rsidR="001E3A58" w:rsidRDefault="001E3A58" w:rsidP="00DF76B4">
      <w:pPr>
        <w:pStyle w:val="Content"/>
        <w:numPr>
          <w:ilvl w:val="0"/>
          <w:numId w:val="13"/>
        </w:numPr>
      </w:pPr>
      <w:r>
        <w:rPr>
          <w:b/>
          <w:bCs/>
        </w:rPr>
        <w:t xml:space="preserve">Change Scale Factor </w:t>
      </w:r>
      <w:r>
        <w:t>will change the scale factor of any newly created curve. Scale factor determines the size of a curve in the scene. Default is 1.</w:t>
      </w:r>
    </w:p>
    <w:p w14:paraId="3F3D4555" w14:textId="3466914A" w:rsidR="00723B73" w:rsidRDefault="00BD7AC3" w:rsidP="00DF76B4">
      <w:pPr>
        <w:pStyle w:val="Content"/>
        <w:numPr>
          <w:ilvl w:val="0"/>
          <w:numId w:val="13"/>
        </w:numPr>
      </w:pPr>
      <w:r>
        <w:rPr>
          <w:b/>
          <w:bCs/>
        </w:rPr>
        <w:t xml:space="preserve">Reset to Defaults </w:t>
      </w:r>
      <w:r>
        <w:t>will reset the menu to its initial state.</w:t>
      </w:r>
    </w:p>
    <w:p w14:paraId="5DE08F7C" w14:textId="77777777" w:rsidR="00723B73" w:rsidRDefault="00723B73">
      <w:pPr>
        <w:spacing w:after="200"/>
        <w:jc w:val="left"/>
        <w:rPr>
          <w:b w:val="0"/>
        </w:rPr>
      </w:pPr>
      <w:r>
        <w:br w:type="page"/>
      </w:r>
    </w:p>
    <w:p w14:paraId="1B089C72" w14:textId="44C7D243" w:rsidR="00BD7AC3" w:rsidRDefault="00723B73" w:rsidP="00723B73">
      <w:pPr>
        <w:pStyle w:val="Heading1"/>
      </w:pPr>
      <w:bookmarkStart w:id="55" w:name="_Toc20858080"/>
      <w:bookmarkStart w:id="56" w:name="_Toc20858319"/>
      <w:r>
        <w:lastRenderedPageBreak/>
        <w:t>Advanced Techniques</w:t>
      </w:r>
      <w:bookmarkEnd w:id="55"/>
      <w:bookmarkEnd w:id="56"/>
    </w:p>
    <w:p w14:paraId="0A5FF8C8" w14:textId="015D515A" w:rsidR="005D4153" w:rsidRDefault="005D4153" w:rsidP="005D4153">
      <w:pPr>
        <w:pStyle w:val="Content"/>
      </w:pPr>
      <w:r>
        <w:t xml:space="preserve">There are </w:t>
      </w:r>
      <w:r w:rsidR="006C1DF8">
        <w:t xml:space="preserve">a </w:t>
      </w:r>
      <w:r w:rsidR="009F3F60">
        <w:t>number of</w:t>
      </w:r>
      <w:r>
        <w:t xml:space="preserve"> ways to use provided procedural curves and features. Here are some of them:</w:t>
      </w:r>
    </w:p>
    <w:p w14:paraId="17A66CBB" w14:textId="7F8FBC73" w:rsidR="005D4153" w:rsidRDefault="005D4153" w:rsidP="005D4153">
      <w:pPr>
        <w:pStyle w:val="Content"/>
      </w:pPr>
    </w:p>
    <w:p w14:paraId="09E9961E" w14:textId="6CA63C7F" w:rsidR="005D4153" w:rsidRDefault="00FC02F1" w:rsidP="005D4153">
      <w:pPr>
        <w:pStyle w:val="Content"/>
        <w:rPr>
          <w:b/>
          <w:bCs/>
        </w:rPr>
      </w:pPr>
      <w:r>
        <w:rPr>
          <w:noProof/>
        </w:rPr>
        <w:drawing>
          <wp:anchor distT="0" distB="0" distL="114300" distR="114300" simplePos="0" relativeHeight="251706880" behindDoc="0" locked="0" layoutInCell="1" allowOverlap="1" wp14:anchorId="300DBE5A" wp14:editId="06C5797A">
            <wp:simplePos x="0" y="0"/>
            <wp:positionH relativeFrom="column">
              <wp:posOffset>3217545</wp:posOffset>
            </wp:positionH>
            <wp:positionV relativeFrom="paragraph">
              <wp:posOffset>235585</wp:posOffset>
            </wp:positionV>
            <wp:extent cx="1890395" cy="1478915"/>
            <wp:effectExtent l="0" t="0" r="0" b="6985"/>
            <wp:wrapThrough wrapText="bothSides">
              <wp:wrapPolygon edited="0">
                <wp:start x="0" y="0"/>
                <wp:lineTo x="0" y="21424"/>
                <wp:lineTo x="21332" y="21424"/>
                <wp:lineTo x="2133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890395" cy="1478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856" behindDoc="0" locked="0" layoutInCell="1" allowOverlap="1" wp14:anchorId="42D605C3" wp14:editId="60D2015B">
            <wp:simplePos x="0" y="0"/>
            <wp:positionH relativeFrom="margin">
              <wp:posOffset>5150485</wp:posOffset>
            </wp:positionH>
            <wp:positionV relativeFrom="paragraph">
              <wp:posOffset>236220</wp:posOffset>
            </wp:positionV>
            <wp:extent cx="1200785" cy="3466465"/>
            <wp:effectExtent l="0" t="0" r="0" b="635"/>
            <wp:wrapThrough wrapText="bothSides">
              <wp:wrapPolygon edited="0">
                <wp:start x="0" y="0"/>
                <wp:lineTo x="0" y="21485"/>
                <wp:lineTo x="21246" y="21485"/>
                <wp:lineTo x="212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extLst>
                        <a:ext uri="{28A0092B-C50C-407E-A947-70E740481C1C}">
                          <a14:useLocalDpi xmlns:a14="http://schemas.microsoft.com/office/drawing/2010/main" val="0"/>
                        </a:ext>
                      </a:extLst>
                    </a:blip>
                    <a:srcRect l="18322" t="3583" r="7112" b="2582"/>
                    <a:stretch/>
                  </pic:blipFill>
                  <pic:spPr bwMode="auto">
                    <a:xfrm>
                      <a:off x="0" y="0"/>
                      <a:ext cx="1200785" cy="346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904" behindDoc="1" locked="0" layoutInCell="1" allowOverlap="1" wp14:anchorId="192EC98E" wp14:editId="738AD733">
            <wp:simplePos x="0" y="0"/>
            <wp:positionH relativeFrom="margin">
              <wp:posOffset>3246120</wp:posOffset>
            </wp:positionH>
            <wp:positionV relativeFrom="paragraph">
              <wp:posOffset>1754505</wp:posOffset>
            </wp:positionV>
            <wp:extent cx="1868170" cy="1696085"/>
            <wp:effectExtent l="0" t="0" r="0" b="0"/>
            <wp:wrapThrough wrapText="bothSides">
              <wp:wrapPolygon edited="0">
                <wp:start x="0" y="0"/>
                <wp:lineTo x="0" y="21349"/>
                <wp:lineTo x="21365" y="21349"/>
                <wp:lineTo x="213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1868170" cy="1696085"/>
                    </a:xfrm>
                    <a:prstGeom prst="rect">
                      <a:avLst/>
                    </a:prstGeom>
                  </pic:spPr>
                </pic:pic>
              </a:graphicData>
            </a:graphic>
            <wp14:sizeRelH relativeFrom="margin">
              <wp14:pctWidth>0</wp14:pctWidth>
            </wp14:sizeRelH>
            <wp14:sizeRelV relativeFrom="margin">
              <wp14:pctHeight>0</wp14:pctHeight>
            </wp14:sizeRelV>
          </wp:anchor>
        </w:drawing>
      </w:r>
      <w:r w:rsidR="005D4153">
        <w:rPr>
          <w:b/>
          <w:bCs/>
        </w:rPr>
        <w:t xml:space="preserve">Procedural </w:t>
      </w:r>
      <w:r w:rsidR="005D4153" w:rsidRPr="005D4153">
        <w:rPr>
          <w:b/>
          <w:bCs/>
        </w:rPr>
        <w:t>Braided Cable</w:t>
      </w:r>
      <w:r w:rsidR="005D4153">
        <w:rPr>
          <w:b/>
          <w:bCs/>
        </w:rPr>
        <w:t>/Rope</w:t>
      </w:r>
      <w:r w:rsidR="005D4153" w:rsidRPr="005D4153">
        <w:rPr>
          <w:b/>
          <w:bCs/>
        </w:rPr>
        <w:t>:</w:t>
      </w:r>
    </w:p>
    <w:p w14:paraId="4D231C5C" w14:textId="4F7DE9B2" w:rsidR="005D4153" w:rsidRPr="005D4153" w:rsidRDefault="005D4153" w:rsidP="005D4153">
      <w:pPr>
        <w:pStyle w:val="Content"/>
        <w:numPr>
          <w:ilvl w:val="0"/>
          <w:numId w:val="17"/>
        </w:numPr>
      </w:pPr>
      <w:r w:rsidRPr="005D4153">
        <w:t>Create Curve Tube</w:t>
      </w:r>
      <w:r>
        <w:t xml:space="preserve"> in the Layer 0</w:t>
      </w:r>
    </w:p>
    <w:p w14:paraId="698AFD0F" w14:textId="1488B776" w:rsidR="005D4153" w:rsidRDefault="005D4153" w:rsidP="005D4153">
      <w:pPr>
        <w:pStyle w:val="Content"/>
        <w:numPr>
          <w:ilvl w:val="0"/>
          <w:numId w:val="17"/>
        </w:numPr>
      </w:pPr>
      <w:r w:rsidRPr="005D4153">
        <w:t>Change Length Divisions to at least 100</w:t>
      </w:r>
    </w:p>
    <w:p w14:paraId="640A0C1B" w14:textId="3E543087" w:rsidR="005D4153" w:rsidRDefault="005D4153" w:rsidP="005D4153">
      <w:pPr>
        <w:pStyle w:val="Content"/>
        <w:numPr>
          <w:ilvl w:val="0"/>
          <w:numId w:val="17"/>
        </w:numPr>
      </w:pPr>
      <w:r>
        <w:t>Change Width Divisions to 5</w:t>
      </w:r>
    </w:p>
    <w:p w14:paraId="4B93ACA5" w14:textId="26A6B8A4" w:rsidR="005D4153" w:rsidRDefault="005D4153" w:rsidP="005D4153">
      <w:pPr>
        <w:pStyle w:val="Content"/>
        <w:numPr>
          <w:ilvl w:val="0"/>
          <w:numId w:val="17"/>
        </w:numPr>
      </w:pPr>
      <w:r>
        <w:t>Change Curve Refine to at least 100</w:t>
      </w:r>
    </w:p>
    <w:p w14:paraId="572F678F" w14:textId="52F7DA3F" w:rsidR="005D4153" w:rsidRDefault="005D4153" w:rsidP="005D4153">
      <w:pPr>
        <w:pStyle w:val="Content"/>
        <w:numPr>
          <w:ilvl w:val="0"/>
          <w:numId w:val="17"/>
        </w:numPr>
      </w:pPr>
      <w:r>
        <w:t>Enable Geo Editing for layer 0 (marking menu)</w:t>
      </w:r>
    </w:p>
    <w:p w14:paraId="30E629C0" w14:textId="0F9F2534" w:rsidR="005D4153" w:rsidRDefault="005D4153" w:rsidP="005D4153">
      <w:pPr>
        <w:pStyle w:val="Content"/>
        <w:numPr>
          <w:ilvl w:val="0"/>
          <w:numId w:val="17"/>
        </w:numPr>
      </w:pPr>
      <w:r>
        <w:t xml:space="preserve">Select four </w:t>
      </w:r>
      <w:r w:rsidR="00066CCE">
        <w:t>long edges and expand selection to edge the entire loop</w:t>
      </w:r>
    </w:p>
    <w:p w14:paraId="6EC7A130" w14:textId="72FFA8A0" w:rsidR="00066CCE" w:rsidRDefault="00066CCE" w:rsidP="005D4153">
      <w:pPr>
        <w:pStyle w:val="Content"/>
        <w:numPr>
          <w:ilvl w:val="0"/>
          <w:numId w:val="17"/>
        </w:numPr>
      </w:pPr>
      <w:r>
        <w:t>Click Edge to Curve</w:t>
      </w:r>
    </w:p>
    <w:p w14:paraId="54F4E721" w14:textId="1C2883BE" w:rsidR="00066CCE" w:rsidRDefault="00066CCE" w:rsidP="005D4153">
      <w:pPr>
        <w:pStyle w:val="Content"/>
        <w:numPr>
          <w:ilvl w:val="0"/>
          <w:numId w:val="17"/>
        </w:numPr>
      </w:pPr>
      <w:r>
        <w:t>Select Layer 1</w:t>
      </w:r>
    </w:p>
    <w:p w14:paraId="5952D63B" w14:textId="6AF36D44" w:rsidR="00066CCE" w:rsidRDefault="00066CCE" w:rsidP="005D4153">
      <w:pPr>
        <w:pStyle w:val="Content"/>
        <w:numPr>
          <w:ilvl w:val="0"/>
          <w:numId w:val="17"/>
        </w:numPr>
      </w:pPr>
      <w:r>
        <w:t>Click Curve Tube</w:t>
      </w:r>
    </w:p>
    <w:p w14:paraId="16105D3B" w14:textId="039BA2F9" w:rsidR="00066CCE" w:rsidRDefault="00066CCE" w:rsidP="005D4153">
      <w:pPr>
        <w:pStyle w:val="Content"/>
        <w:numPr>
          <w:ilvl w:val="0"/>
          <w:numId w:val="17"/>
        </w:numPr>
      </w:pPr>
      <w:r>
        <w:t xml:space="preserve">Change </w:t>
      </w:r>
      <w:r w:rsidRPr="005D4153">
        <w:t>Length Divisions</w:t>
      </w:r>
      <w:r>
        <w:t xml:space="preserve"> and Curve Refiner</w:t>
      </w:r>
      <w:r w:rsidRPr="005D4153">
        <w:t xml:space="preserve"> </w:t>
      </w:r>
      <w:r>
        <w:t>of new curves to 200</w:t>
      </w:r>
    </w:p>
    <w:p w14:paraId="0495BD36" w14:textId="406BC7D4" w:rsidR="00FC02F1" w:rsidRDefault="00FC02F1" w:rsidP="005D4153">
      <w:pPr>
        <w:pStyle w:val="Content"/>
        <w:numPr>
          <w:ilvl w:val="0"/>
          <w:numId w:val="17"/>
        </w:numPr>
      </w:pPr>
      <w:r>
        <w:rPr>
          <w:noProof/>
        </w:rPr>
        <w:drawing>
          <wp:anchor distT="0" distB="0" distL="114300" distR="114300" simplePos="0" relativeHeight="251708928" behindDoc="0" locked="0" layoutInCell="1" allowOverlap="1" wp14:anchorId="3964EBE7" wp14:editId="306EA2E2">
            <wp:simplePos x="0" y="0"/>
            <wp:positionH relativeFrom="margin">
              <wp:posOffset>4488097</wp:posOffset>
            </wp:positionH>
            <wp:positionV relativeFrom="paragraph">
              <wp:posOffset>161925</wp:posOffset>
            </wp:positionV>
            <wp:extent cx="1868170" cy="17570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868170" cy="1757045"/>
                    </a:xfrm>
                    <a:prstGeom prst="rect">
                      <a:avLst/>
                    </a:prstGeom>
                  </pic:spPr>
                </pic:pic>
              </a:graphicData>
            </a:graphic>
            <wp14:sizeRelH relativeFrom="margin">
              <wp14:pctWidth>0</wp14:pctWidth>
            </wp14:sizeRelH>
            <wp14:sizeRelV relativeFrom="margin">
              <wp14:pctHeight>0</wp14:pctHeight>
            </wp14:sizeRelV>
          </wp:anchor>
        </w:drawing>
      </w:r>
      <w:r>
        <w:t>Adjust curve Width X and Z to match the image.</w:t>
      </w:r>
    </w:p>
    <w:p w14:paraId="170FB613" w14:textId="271259B9" w:rsidR="00066CCE" w:rsidRDefault="00066CCE" w:rsidP="005D4153">
      <w:pPr>
        <w:pStyle w:val="Content"/>
        <w:numPr>
          <w:ilvl w:val="0"/>
          <w:numId w:val="17"/>
        </w:numPr>
      </w:pPr>
      <w:r>
        <w:t>Change Width Divisions to at least 12</w:t>
      </w:r>
    </w:p>
    <w:p w14:paraId="3F6FE925" w14:textId="098E9F98" w:rsidR="00066CCE" w:rsidRDefault="00D67E08" w:rsidP="005D4153">
      <w:pPr>
        <w:pStyle w:val="Content"/>
        <w:numPr>
          <w:ilvl w:val="0"/>
          <w:numId w:val="17"/>
        </w:numPr>
      </w:pPr>
      <w:r>
        <w:t xml:space="preserve">Hide Curves from layer 1 and </w:t>
      </w:r>
      <w:r w:rsidR="00E31C08">
        <w:t>H</w:t>
      </w:r>
      <w:r>
        <w:t xml:space="preserve">ide </w:t>
      </w:r>
      <w:r w:rsidR="00E31C08">
        <w:t>G</w:t>
      </w:r>
      <w:r>
        <w:t>eometry from layer 0</w:t>
      </w:r>
    </w:p>
    <w:p w14:paraId="0D99D228" w14:textId="459AFD8F" w:rsidR="00D67E08" w:rsidRDefault="00FC02F1" w:rsidP="005D4153">
      <w:pPr>
        <w:pStyle w:val="Content"/>
        <w:numPr>
          <w:ilvl w:val="0"/>
          <w:numId w:val="17"/>
        </w:numPr>
      </w:pPr>
      <w:r>
        <w:t>Now select curve from layer 0 and set a high twist value (2000-3000)</w:t>
      </w:r>
    </w:p>
    <w:p w14:paraId="492A0A85" w14:textId="24C6AEA8" w:rsidR="00FC02F1" w:rsidRDefault="00FC02F1" w:rsidP="005D4153">
      <w:pPr>
        <w:pStyle w:val="Content"/>
        <w:numPr>
          <w:ilvl w:val="0"/>
          <w:numId w:val="17"/>
        </w:numPr>
      </w:pPr>
      <w:r>
        <w:t>Now you have a procedural braided cable that can be easily controlled by the curve from layer 0 and adjusted</w:t>
      </w:r>
      <w:r w:rsidR="00840259">
        <w:t xml:space="preserve"> at any point</w:t>
      </w:r>
      <w:r>
        <w:t>.</w:t>
      </w:r>
    </w:p>
    <w:p w14:paraId="13D9DD2C" w14:textId="77777777" w:rsidR="00AA6479" w:rsidRDefault="00AA6479" w:rsidP="00AA6479">
      <w:pPr>
        <w:pStyle w:val="Content"/>
        <w:ind w:left="360"/>
      </w:pPr>
    </w:p>
    <w:p w14:paraId="357AD098" w14:textId="2D3319EB" w:rsidR="005D4153" w:rsidRDefault="00FC02F1" w:rsidP="000257B6">
      <w:pPr>
        <w:pStyle w:val="Content"/>
        <w:ind w:left="360"/>
        <w:rPr>
          <w:b/>
          <w:bCs/>
        </w:rPr>
      </w:pPr>
      <w:r w:rsidRPr="00FC02F1">
        <w:rPr>
          <w:b/>
          <w:bCs/>
        </w:rPr>
        <w:t>Note</w:t>
      </w:r>
      <w:r>
        <w:rPr>
          <w:b/>
          <w:bCs/>
        </w:rPr>
        <w:t>: Do not change length and width divisions of layer 0 after you applied Edge to Curve.</w:t>
      </w:r>
    </w:p>
    <w:p w14:paraId="1C761E0C" w14:textId="77777777" w:rsidR="00633180" w:rsidRDefault="00633180" w:rsidP="000257B6">
      <w:pPr>
        <w:pStyle w:val="Content"/>
        <w:ind w:left="360"/>
      </w:pPr>
    </w:p>
    <w:p w14:paraId="37C694A2" w14:textId="77777777" w:rsidR="009D4334" w:rsidRPr="009D4334" w:rsidRDefault="000257B6" w:rsidP="009D4334">
      <w:pPr>
        <w:rPr>
          <w:rFonts w:cs="Open Sans"/>
          <w:b w:val="0"/>
          <w:bCs/>
          <w:noProof/>
          <w:color w:val="0000FF"/>
          <w:u w:val="single"/>
        </w:rPr>
      </w:pPr>
      <w:r w:rsidRPr="009D4334">
        <w:rPr>
          <w:b w:val="0"/>
          <w:bCs/>
        </w:rPr>
        <w:t xml:space="preserve">More </w:t>
      </w:r>
      <w:r w:rsidR="0015136F" w:rsidRPr="009D4334">
        <w:rPr>
          <w:b w:val="0"/>
          <w:bCs/>
        </w:rPr>
        <w:t>techniques</w:t>
      </w:r>
      <w:r w:rsidRPr="009D4334">
        <w:rPr>
          <w:b w:val="0"/>
          <w:bCs/>
        </w:rPr>
        <w:t xml:space="preserve"> will be added at a later date. Subscribe to my </w:t>
      </w:r>
      <w:hyperlink r:id="rId114" w:history="1">
        <w:r w:rsidR="009D4334" w:rsidRPr="009D4334">
          <w:rPr>
            <w:rStyle w:val="Hyperlink"/>
            <w:rFonts w:cs="Open Sans"/>
            <w:b w:val="0"/>
            <w:bCs/>
          </w:rPr>
          <w:t>YouTube Channel</w:t>
        </w:r>
      </w:hyperlink>
    </w:p>
    <w:p w14:paraId="1FE0540E" w14:textId="3DE5E673" w:rsidR="000257B6" w:rsidRPr="00DB64B5" w:rsidRDefault="000257B6" w:rsidP="000257B6">
      <w:pPr>
        <w:pStyle w:val="Content"/>
      </w:pPr>
      <w:r w:rsidRPr="009D4334">
        <w:rPr>
          <w:bCs/>
        </w:rPr>
        <w:t>for more.</w:t>
      </w:r>
    </w:p>
    <w:sectPr w:rsidR="000257B6" w:rsidRPr="00DB64B5" w:rsidSect="00DF027C">
      <w:headerReference w:type="default" r:id="rId115"/>
      <w:footerReference w:type="default" r:id="rId11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176EF" w14:textId="77777777" w:rsidR="00181E79" w:rsidRDefault="00181E79">
      <w:r>
        <w:separator/>
      </w:r>
    </w:p>
    <w:p w14:paraId="56ACA895" w14:textId="77777777" w:rsidR="00181E79" w:rsidRDefault="00181E79"/>
  </w:endnote>
  <w:endnote w:type="continuationSeparator" w:id="0">
    <w:p w14:paraId="105E58D1" w14:textId="77777777" w:rsidR="00181E79" w:rsidRDefault="00181E79">
      <w:r>
        <w:continuationSeparator/>
      </w:r>
    </w:p>
    <w:p w14:paraId="0E820233" w14:textId="77777777" w:rsidR="00181E79" w:rsidRDefault="00181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Open Sans">
    <w:panose1 w:val="020B0606030504020204"/>
    <w:charset w:val="CC"/>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6992855"/>
      <w:docPartObj>
        <w:docPartGallery w:val="Page Numbers (Bottom of Page)"/>
        <w:docPartUnique/>
      </w:docPartObj>
    </w:sdtPr>
    <w:sdtEndPr>
      <w:rPr>
        <w:noProof/>
      </w:rPr>
    </w:sdtEndPr>
    <w:sdtContent>
      <w:p w14:paraId="0622276F" w14:textId="6DF94211" w:rsidR="00671329" w:rsidRDefault="00671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5851F" w14:textId="0DE2DE41" w:rsidR="00737CDC" w:rsidRDefault="00181E79" w:rsidP="00551C64">
    <w:pPr>
      <w:pStyle w:val="Footer"/>
      <w:jc w:val="right"/>
    </w:pPr>
    <w:hyperlink w:anchor="_Table_of_Contents" w:tgtFrame="_self" w:history="1">
      <w:r w:rsidR="00551C64" w:rsidRPr="00320B84">
        <w:rPr>
          <w:rStyle w:val="Hyperlink"/>
          <w:sz w:val="20"/>
          <w:szCs w:val="20"/>
        </w:rPr>
        <w:t>Back to Index</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010ED" w14:textId="77777777" w:rsidR="00181E79" w:rsidRDefault="00181E79">
      <w:r>
        <w:separator/>
      </w:r>
    </w:p>
    <w:p w14:paraId="5E5616B5" w14:textId="77777777" w:rsidR="00181E79" w:rsidRDefault="00181E79"/>
  </w:footnote>
  <w:footnote w:type="continuationSeparator" w:id="0">
    <w:p w14:paraId="74349434" w14:textId="77777777" w:rsidR="00181E79" w:rsidRDefault="00181E79">
      <w:r>
        <w:continuationSeparator/>
      </w:r>
    </w:p>
    <w:p w14:paraId="2026826F" w14:textId="77777777" w:rsidR="00181E79" w:rsidRDefault="00181E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737CDC" w14:paraId="4E3A2EAD" w14:textId="77777777" w:rsidTr="00D077E9">
      <w:trPr>
        <w:trHeight w:val="978"/>
      </w:trPr>
      <w:tc>
        <w:tcPr>
          <w:tcW w:w="9990" w:type="dxa"/>
          <w:tcBorders>
            <w:top w:val="nil"/>
            <w:left w:val="nil"/>
            <w:bottom w:val="single" w:sz="36" w:space="0" w:color="34ABA2" w:themeColor="accent3"/>
            <w:right w:val="nil"/>
          </w:tcBorders>
        </w:tcPr>
        <w:p w14:paraId="4297A24D" w14:textId="77777777" w:rsidR="00737CDC" w:rsidRPr="008C114E" w:rsidRDefault="00737CDC">
          <w:pPr>
            <w:pStyle w:val="Header"/>
          </w:pPr>
        </w:p>
      </w:tc>
    </w:tr>
  </w:tbl>
  <w:p w14:paraId="291D805C" w14:textId="77777777" w:rsidR="00737CDC" w:rsidRDefault="00737CD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3A42"/>
    <w:multiLevelType w:val="hybridMultilevel"/>
    <w:tmpl w:val="8DBE5356"/>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 w15:restartNumberingAfterBreak="0">
    <w:nsid w:val="0C066F5C"/>
    <w:multiLevelType w:val="hybridMultilevel"/>
    <w:tmpl w:val="CA58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830ABB"/>
    <w:multiLevelType w:val="hybridMultilevel"/>
    <w:tmpl w:val="903A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C0703"/>
    <w:multiLevelType w:val="hybridMultilevel"/>
    <w:tmpl w:val="A2983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453E8B"/>
    <w:multiLevelType w:val="hybridMultilevel"/>
    <w:tmpl w:val="2BC4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605D9"/>
    <w:multiLevelType w:val="hybridMultilevel"/>
    <w:tmpl w:val="29D6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D9230D"/>
    <w:multiLevelType w:val="hybridMultilevel"/>
    <w:tmpl w:val="A27C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672B0D"/>
    <w:multiLevelType w:val="hybridMultilevel"/>
    <w:tmpl w:val="A2983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21430"/>
    <w:multiLevelType w:val="hybridMultilevel"/>
    <w:tmpl w:val="5CAC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655F9F"/>
    <w:multiLevelType w:val="hybridMultilevel"/>
    <w:tmpl w:val="A2983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7B2C7C"/>
    <w:multiLevelType w:val="hybridMultilevel"/>
    <w:tmpl w:val="BBFE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B5531"/>
    <w:multiLevelType w:val="hybridMultilevel"/>
    <w:tmpl w:val="EF7A9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524888"/>
    <w:multiLevelType w:val="hybridMultilevel"/>
    <w:tmpl w:val="A2983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781292"/>
    <w:multiLevelType w:val="hybridMultilevel"/>
    <w:tmpl w:val="31E690CC"/>
    <w:lvl w:ilvl="0" w:tplc="FFDE9590">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B92916"/>
    <w:multiLevelType w:val="hybridMultilevel"/>
    <w:tmpl w:val="DCFA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64800"/>
    <w:multiLevelType w:val="hybridMultilevel"/>
    <w:tmpl w:val="C0E0F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207582"/>
    <w:multiLevelType w:val="hybridMultilevel"/>
    <w:tmpl w:val="BCE8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6"/>
  </w:num>
  <w:num w:numId="4">
    <w:abstractNumId w:val="16"/>
  </w:num>
  <w:num w:numId="5">
    <w:abstractNumId w:val="11"/>
  </w:num>
  <w:num w:numId="6">
    <w:abstractNumId w:val="1"/>
  </w:num>
  <w:num w:numId="7">
    <w:abstractNumId w:val="10"/>
  </w:num>
  <w:num w:numId="8">
    <w:abstractNumId w:val="15"/>
  </w:num>
  <w:num w:numId="9">
    <w:abstractNumId w:val="0"/>
  </w:num>
  <w:num w:numId="10">
    <w:abstractNumId w:val="2"/>
  </w:num>
  <w:num w:numId="11">
    <w:abstractNumId w:val="8"/>
  </w:num>
  <w:num w:numId="12">
    <w:abstractNumId w:val="7"/>
  </w:num>
  <w:num w:numId="13">
    <w:abstractNumId w:val="5"/>
  </w:num>
  <w:num w:numId="14">
    <w:abstractNumId w:val="9"/>
  </w:num>
  <w:num w:numId="15">
    <w:abstractNumId w:val="3"/>
  </w:num>
  <w:num w:numId="16">
    <w:abstractNumId w:val="14"/>
  </w:num>
  <w:num w:numId="1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765"/>
    <w:rsid w:val="000166AA"/>
    <w:rsid w:val="0002482E"/>
    <w:rsid w:val="000257B6"/>
    <w:rsid w:val="000272AC"/>
    <w:rsid w:val="00041B9C"/>
    <w:rsid w:val="00043D78"/>
    <w:rsid w:val="00050324"/>
    <w:rsid w:val="000603F4"/>
    <w:rsid w:val="00062817"/>
    <w:rsid w:val="00064931"/>
    <w:rsid w:val="00066CCE"/>
    <w:rsid w:val="00076101"/>
    <w:rsid w:val="00086D47"/>
    <w:rsid w:val="00095758"/>
    <w:rsid w:val="000A0150"/>
    <w:rsid w:val="000A245D"/>
    <w:rsid w:val="000A6F8B"/>
    <w:rsid w:val="000B21DD"/>
    <w:rsid w:val="000B351A"/>
    <w:rsid w:val="000D0C08"/>
    <w:rsid w:val="000D19EB"/>
    <w:rsid w:val="000E1D70"/>
    <w:rsid w:val="000E62D2"/>
    <w:rsid w:val="000E63C9"/>
    <w:rsid w:val="000E6D04"/>
    <w:rsid w:val="0010154B"/>
    <w:rsid w:val="001059A4"/>
    <w:rsid w:val="00112C89"/>
    <w:rsid w:val="00125BFB"/>
    <w:rsid w:val="00126CF7"/>
    <w:rsid w:val="001276BD"/>
    <w:rsid w:val="00130E9D"/>
    <w:rsid w:val="00136628"/>
    <w:rsid w:val="0014341E"/>
    <w:rsid w:val="00150A6D"/>
    <w:rsid w:val="0015136F"/>
    <w:rsid w:val="00161251"/>
    <w:rsid w:val="001617CF"/>
    <w:rsid w:val="001667A7"/>
    <w:rsid w:val="00181E79"/>
    <w:rsid w:val="001824CC"/>
    <w:rsid w:val="00185B35"/>
    <w:rsid w:val="00195588"/>
    <w:rsid w:val="00196BE2"/>
    <w:rsid w:val="001A1536"/>
    <w:rsid w:val="001A3E1A"/>
    <w:rsid w:val="001C14D9"/>
    <w:rsid w:val="001C1A21"/>
    <w:rsid w:val="001C2A8E"/>
    <w:rsid w:val="001C2AA2"/>
    <w:rsid w:val="001C6F70"/>
    <w:rsid w:val="001D6384"/>
    <w:rsid w:val="001E05C9"/>
    <w:rsid w:val="001E08DA"/>
    <w:rsid w:val="001E3A58"/>
    <w:rsid w:val="001F2BC8"/>
    <w:rsid w:val="001F430D"/>
    <w:rsid w:val="001F5F6B"/>
    <w:rsid w:val="001F6E42"/>
    <w:rsid w:val="001F7EE9"/>
    <w:rsid w:val="00207537"/>
    <w:rsid w:val="00207793"/>
    <w:rsid w:val="00215EF2"/>
    <w:rsid w:val="0022134B"/>
    <w:rsid w:val="00222AD7"/>
    <w:rsid w:val="00222B57"/>
    <w:rsid w:val="00224836"/>
    <w:rsid w:val="00224C82"/>
    <w:rsid w:val="0023308F"/>
    <w:rsid w:val="00243EBC"/>
    <w:rsid w:val="00246A35"/>
    <w:rsid w:val="00250830"/>
    <w:rsid w:val="00251856"/>
    <w:rsid w:val="00255F09"/>
    <w:rsid w:val="00274ADB"/>
    <w:rsid w:val="00284348"/>
    <w:rsid w:val="002A254E"/>
    <w:rsid w:val="002C4329"/>
    <w:rsid w:val="002C6B29"/>
    <w:rsid w:val="002C6FC7"/>
    <w:rsid w:val="002D275B"/>
    <w:rsid w:val="002D28AE"/>
    <w:rsid w:val="002D7987"/>
    <w:rsid w:val="002E4CE6"/>
    <w:rsid w:val="002E6C8B"/>
    <w:rsid w:val="002E6CC7"/>
    <w:rsid w:val="002F29FA"/>
    <w:rsid w:val="002F334F"/>
    <w:rsid w:val="002F4372"/>
    <w:rsid w:val="002F51F5"/>
    <w:rsid w:val="002F73A7"/>
    <w:rsid w:val="003074BC"/>
    <w:rsid w:val="00312137"/>
    <w:rsid w:val="00314437"/>
    <w:rsid w:val="00320B84"/>
    <w:rsid w:val="00322223"/>
    <w:rsid w:val="00325FA6"/>
    <w:rsid w:val="00330359"/>
    <w:rsid w:val="00333521"/>
    <w:rsid w:val="0033762F"/>
    <w:rsid w:val="00345085"/>
    <w:rsid w:val="00356FBE"/>
    <w:rsid w:val="00357590"/>
    <w:rsid w:val="00362B3B"/>
    <w:rsid w:val="0036444B"/>
    <w:rsid w:val="00366C7E"/>
    <w:rsid w:val="00367817"/>
    <w:rsid w:val="00370BEE"/>
    <w:rsid w:val="00377425"/>
    <w:rsid w:val="003829FD"/>
    <w:rsid w:val="00384EA3"/>
    <w:rsid w:val="00394954"/>
    <w:rsid w:val="0039615A"/>
    <w:rsid w:val="00396982"/>
    <w:rsid w:val="003A39A1"/>
    <w:rsid w:val="003B2E27"/>
    <w:rsid w:val="003B7C2F"/>
    <w:rsid w:val="003C07A7"/>
    <w:rsid w:val="003C2191"/>
    <w:rsid w:val="003C24D3"/>
    <w:rsid w:val="003D3863"/>
    <w:rsid w:val="003D4F40"/>
    <w:rsid w:val="003D52CD"/>
    <w:rsid w:val="003F258B"/>
    <w:rsid w:val="003F521F"/>
    <w:rsid w:val="003F744B"/>
    <w:rsid w:val="004011CE"/>
    <w:rsid w:val="004110DE"/>
    <w:rsid w:val="00413DC9"/>
    <w:rsid w:val="004166B6"/>
    <w:rsid w:val="004200B8"/>
    <w:rsid w:val="00425FB9"/>
    <w:rsid w:val="00426C2F"/>
    <w:rsid w:val="004337C8"/>
    <w:rsid w:val="004401C8"/>
    <w:rsid w:val="0044085A"/>
    <w:rsid w:val="0044371A"/>
    <w:rsid w:val="004465FB"/>
    <w:rsid w:val="004532F1"/>
    <w:rsid w:val="00454807"/>
    <w:rsid w:val="004573B7"/>
    <w:rsid w:val="0046240F"/>
    <w:rsid w:val="004649AB"/>
    <w:rsid w:val="00473464"/>
    <w:rsid w:val="00483F49"/>
    <w:rsid w:val="004864EA"/>
    <w:rsid w:val="00486D39"/>
    <w:rsid w:val="0049569C"/>
    <w:rsid w:val="004B21A5"/>
    <w:rsid w:val="004B2829"/>
    <w:rsid w:val="004B5346"/>
    <w:rsid w:val="004C13B3"/>
    <w:rsid w:val="004C664B"/>
    <w:rsid w:val="004C694B"/>
    <w:rsid w:val="004E20ED"/>
    <w:rsid w:val="004E28AE"/>
    <w:rsid w:val="004E4ECE"/>
    <w:rsid w:val="004E5389"/>
    <w:rsid w:val="004E7E15"/>
    <w:rsid w:val="004F00C5"/>
    <w:rsid w:val="004F10A1"/>
    <w:rsid w:val="004F2CCA"/>
    <w:rsid w:val="004F7957"/>
    <w:rsid w:val="004F7E7F"/>
    <w:rsid w:val="005037F0"/>
    <w:rsid w:val="00503A63"/>
    <w:rsid w:val="0050415F"/>
    <w:rsid w:val="005077B0"/>
    <w:rsid w:val="00510F63"/>
    <w:rsid w:val="00515602"/>
    <w:rsid w:val="00516A86"/>
    <w:rsid w:val="00527525"/>
    <w:rsid w:val="005275F6"/>
    <w:rsid w:val="00527FF4"/>
    <w:rsid w:val="00531614"/>
    <w:rsid w:val="005334F9"/>
    <w:rsid w:val="00546407"/>
    <w:rsid w:val="00550D76"/>
    <w:rsid w:val="00551C64"/>
    <w:rsid w:val="00557A84"/>
    <w:rsid w:val="00561C9B"/>
    <w:rsid w:val="00563213"/>
    <w:rsid w:val="0056386D"/>
    <w:rsid w:val="00571B89"/>
    <w:rsid w:val="00572102"/>
    <w:rsid w:val="005734D7"/>
    <w:rsid w:val="00582A3A"/>
    <w:rsid w:val="005A1046"/>
    <w:rsid w:val="005A205C"/>
    <w:rsid w:val="005A267C"/>
    <w:rsid w:val="005A4805"/>
    <w:rsid w:val="005B0243"/>
    <w:rsid w:val="005C0D71"/>
    <w:rsid w:val="005C342E"/>
    <w:rsid w:val="005C39C9"/>
    <w:rsid w:val="005C6B11"/>
    <w:rsid w:val="005D4153"/>
    <w:rsid w:val="005D661A"/>
    <w:rsid w:val="005F1BB0"/>
    <w:rsid w:val="005F63D6"/>
    <w:rsid w:val="005F65A1"/>
    <w:rsid w:val="00610019"/>
    <w:rsid w:val="00617407"/>
    <w:rsid w:val="00620CE3"/>
    <w:rsid w:val="00626DE7"/>
    <w:rsid w:val="006317A1"/>
    <w:rsid w:val="0063213D"/>
    <w:rsid w:val="00633180"/>
    <w:rsid w:val="00636F0A"/>
    <w:rsid w:val="0064524A"/>
    <w:rsid w:val="00652469"/>
    <w:rsid w:val="006548F8"/>
    <w:rsid w:val="00656835"/>
    <w:rsid w:val="00656C4D"/>
    <w:rsid w:val="00662DB5"/>
    <w:rsid w:val="00663557"/>
    <w:rsid w:val="006678B9"/>
    <w:rsid w:val="00671329"/>
    <w:rsid w:val="00674AAE"/>
    <w:rsid w:val="00685196"/>
    <w:rsid w:val="00687D6C"/>
    <w:rsid w:val="00693708"/>
    <w:rsid w:val="00693915"/>
    <w:rsid w:val="006B507A"/>
    <w:rsid w:val="006B65EA"/>
    <w:rsid w:val="006B7591"/>
    <w:rsid w:val="006B7D04"/>
    <w:rsid w:val="006C1DF8"/>
    <w:rsid w:val="006D6105"/>
    <w:rsid w:val="006E24BC"/>
    <w:rsid w:val="006E3B1C"/>
    <w:rsid w:val="006E41D5"/>
    <w:rsid w:val="006E5716"/>
    <w:rsid w:val="006E68BC"/>
    <w:rsid w:val="006F0B77"/>
    <w:rsid w:val="00705557"/>
    <w:rsid w:val="0070660C"/>
    <w:rsid w:val="00712172"/>
    <w:rsid w:val="00714827"/>
    <w:rsid w:val="00723B73"/>
    <w:rsid w:val="007243D3"/>
    <w:rsid w:val="007302B3"/>
    <w:rsid w:val="00730733"/>
    <w:rsid w:val="00730E3A"/>
    <w:rsid w:val="00730E7E"/>
    <w:rsid w:val="00732E1D"/>
    <w:rsid w:val="00736AAF"/>
    <w:rsid w:val="00737CDC"/>
    <w:rsid w:val="00741F74"/>
    <w:rsid w:val="0074422F"/>
    <w:rsid w:val="00750E38"/>
    <w:rsid w:val="00751886"/>
    <w:rsid w:val="00751BF1"/>
    <w:rsid w:val="007524DF"/>
    <w:rsid w:val="0075625D"/>
    <w:rsid w:val="00757E96"/>
    <w:rsid w:val="00765B2A"/>
    <w:rsid w:val="00765FC9"/>
    <w:rsid w:val="00771EB2"/>
    <w:rsid w:val="007734C5"/>
    <w:rsid w:val="00773A1E"/>
    <w:rsid w:val="007759D3"/>
    <w:rsid w:val="00783A34"/>
    <w:rsid w:val="007935E5"/>
    <w:rsid w:val="007951DB"/>
    <w:rsid w:val="007963BB"/>
    <w:rsid w:val="007C6B52"/>
    <w:rsid w:val="007D15D0"/>
    <w:rsid w:val="007D16C5"/>
    <w:rsid w:val="007D2006"/>
    <w:rsid w:val="007D2765"/>
    <w:rsid w:val="007E37D2"/>
    <w:rsid w:val="007E3B9C"/>
    <w:rsid w:val="007E42FB"/>
    <w:rsid w:val="007E54E9"/>
    <w:rsid w:val="007E6119"/>
    <w:rsid w:val="007E6F43"/>
    <w:rsid w:val="007E7531"/>
    <w:rsid w:val="007F3051"/>
    <w:rsid w:val="007F4E77"/>
    <w:rsid w:val="0081085C"/>
    <w:rsid w:val="00814EA2"/>
    <w:rsid w:val="0081705A"/>
    <w:rsid w:val="008218B3"/>
    <w:rsid w:val="00825C17"/>
    <w:rsid w:val="00831D05"/>
    <w:rsid w:val="00837A71"/>
    <w:rsid w:val="00840259"/>
    <w:rsid w:val="008512C2"/>
    <w:rsid w:val="00851335"/>
    <w:rsid w:val="00852B76"/>
    <w:rsid w:val="00862FE4"/>
    <w:rsid w:val="0086389A"/>
    <w:rsid w:val="008713E2"/>
    <w:rsid w:val="00873822"/>
    <w:rsid w:val="0087605E"/>
    <w:rsid w:val="00877A3B"/>
    <w:rsid w:val="00881568"/>
    <w:rsid w:val="00881ECB"/>
    <w:rsid w:val="00883167"/>
    <w:rsid w:val="00890CC9"/>
    <w:rsid w:val="00892E2D"/>
    <w:rsid w:val="008A1927"/>
    <w:rsid w:val="008A2A3D"/>
    <w:rsid w:val="008B1FEE"/>
    <w:rsid w:val="008B4E05"/>
    <w:rsid w:val="008B4EAE"/>
    <w:rsid w:val="008C114E"/>
    <w:rsid w:val="008C5949"/>
    <w:rsid w:val="008D0BFF"/>
    <w:rsid w:val="008D4B62"/>
    <w:rsid w:val="008D73D7"/>
    <w:rsid w:val="008D76F6"/>
    <w:rsid w:val="008E2982"/>
    <w:rsid w:val="008E45EE"/>
    <w:rsid w:val="008E7586"/>
    <w:rsid w:val="00903C32"/>
    <w:rsid w:val="00914A2D"/>
    <w:rsid w:val="00916B16"/>
    <w:rsid w:val="009173B9"/>
    <w:rsid w:val="009209A2"/>
    <w:rsid w:val="009229C0"/>
    <w:rsid w:val="00922EE7"/>
    <w:rsid w:val="0092630A"/>
    <w:rsid w:val="0093335D"/>
    <w:rsid w:val="0093613E"/>
    <w:rsid w:val="00937483"/>
    <w:rsid w:val="00943026"/>
    <w:rsid w:val="009434DF"/>
    <w:rsid w:val="009436E6"/>
    <w:rsid w:val="009459C1"/>
    <w:rsid w:val="00945D43"/>
    <w:rsid w:val="00957118"/>
    <w:rsid w:val="00963E21"/>
    <w:rsid w:val="009666A2"/>
    <w:rsid w:val="00966B81"/>
    <w:rsid w:val="00973922"/>
    <w:rsid w:val="00974D2B"/>
    <w:rsid w:val="00985739"/>
    <w:rsid w:val="00986246"/>
    <w:rsid w:val="0098683C"/>
    <w:rsid w:val="00994B03"/>
    <w:rsid w:val="00997171"/>
    <w:rsid w:val="0099778E"/>
    <w:rsid w:val="00997D92"/>
    <w:rsid w:val="009A3FE2"/>
    <w:rsid w:val="009A75F9"/>
    <w:rsid w:val="009C0B11"/>
    <w:rsid w:val="009C15CB"/>
    <w:rsid w:val="009C226F"/>
    <w:rsid w:val="009C7720"/>
    <w:rsid w:val="009D212B"/>
    <w:rsid w:val="009D3B63"/>
    <w:rsid w:val="009D4334"/>
    <w:rsid w:val="009D4CA9"/>
    <w:rsid w:val="009E6D46"/>
    <w:rsid w:val="009E7E5D"/>
    <w:rsid w:val="009F3BB5"/>
    <w:rsid w:val="009F3F60"/>
    <w:rsid w:val="009F6617"/>
    <w:rsid w:val="00A00565"/>
    <w:rsid w:val="00A00F4E"/>
    <w:rsid w:val="00A01E29"/>
    <w:rsid w:val="00A01F45"/>
    <w:rsid w:val="00A111F1"/>
    <w:rsid w:val="00A12DC9"/>
    <w:rsid w:val="00A13EF0"/>
    <w:rsid w:val="00A23AFA"/>
    <w:rsid w:val="00A26430"/>
    <w:rsid w:val="00A31B3E"/>
    <w:rsid w:val="00A33FB7"/>
    <w:rsid w:val="00A35E55"/>
    <w:rsid w:val="00A532F3"/>
    <w:rsid w:val="00A64728"/>
    <w:rsid w:val="00A70148"/>
    <w:rsid w:val="00A77685"/>
    <w:rsid w:val="00A80118"/>
    <w:rsid w:val="00A81574"/>
    <w:rsid w:val="00A8489E"/>
    <w:rsid w:val="00A85643"/>
    <w:rsid w:val="00A86C91"/>
    <w:rsid w:val="00A92D85"/>
    <w:rsid w:val="00A9594A"/>
    <w:rsid w:val="00AA5BCA"/>
    <w:rsid w:val="00AA6479"/>
    <w:rsid w:val="00AA6814"/>
    <w:rsid w:val="00AA6D99"/>
    <w:rsid w:val="00AA792F"/>
    <w:rsid w:val="00AC267F"/>
    <w:rsid w:val="00AC29F3"/>
    <w:rsid w:val="00AC336F"/>
    <w:rsid w:val="00AD0077"/>
    <w:rsid w:val="00AE5068"/>
    <w:rsid w:val="00AF40BD"/>
    <w:rsid w:val="00B00EC5"/>
    <w:rsid w:val="00B036D8"/>
    <w:rsid w:val="00B132AC"/>
    <w:rsid w:val="00B22B85"/>
    <w:rsid w:val="00B231E5"/>
    <w:rsid w:val="00B239D0"/>
    <w:rsid w:val="00B271E2"/>
    <w:rsid w:val="00B409D9"/>
    <w:rsid w:val="00B5679E"/>
    <w:rsid w:val="00B62E5F"/>
    <w:rsid w:val="00B730CE"/>
    <w:rsid w:val="00B74E4E"/>
    <w:rsid w:val="00B75F72"/>
    <w:rsid w:val="00B830F8"/>
    <w:rsid w:val="00B92607"/>
    <w:rsid w:val="00B92C62"/>
    <w:rsid w:val="00B945EF"/>
    <w:rsid w:val="00BA59FC"/>
    <w:rsid w:val="00BB2816"/>
    <w:rsid w:val="00BB2EC4"/>
    <w:rsid w:val="00BC2602"/>
    <w:rsid w:val="00BD6A32"/>
    <w:rsid w:val="00BD7AC3"/>
    <w:rsid w:val="00BE11A7"/>
    <w:rsid w:val="00BE2679"/>
    <w:rsid w:val="00C02B87"/>
    <w:rsid w:val="00C02E38"/>
    <w:rsid w:val="00C0698B"/>
    <w:rsid w:val="00C07A8D"/>
    <w:rsid w:val="00C10ADF"/>
    <w:rsid w:val="00C11E0A"/>
    <w:rsid w:val="00C12920"/>
    <w:rsid w:val="00C13EA4"/>
    <w:rsid w:val="00C16574"/>
    <w:rsid w:val="00C1669B"/>
    <w:rsid w:val="00C26EA1"/>
    <w:rsid w:val="00C322DD"/>
    <w:rsid w:val="00C32F20"/>
    <w:rsid w:val="00C35345"/>
    <w:rsid w:val="00C4086D"/>
    <w:rsid w:val="00C451CC"/>
    <w:rsid w:val="00C47CE4"/>
    <w:rsid w:val="00C573D1"/>
    <w:rsid w:val="00C63410"/>
    <w:rsid w:val="00C75BBF"/>
    <w:rsid w:val="00C82325"/>
    <w:rsid w:val="00C93DBD"/>
    <w:rsid w:val="00C97B81"/>
    <w:rsid w:val="00CA1896"/>
    <w:rsid w:val="00CA6D31"/>
    <w:rsid w:val="00CB0178"/>
    <w:rsid w:val="00CB3231"/>
    <w:rsid w:val="00CB5B28"/>
    <w:rsid w:val="00CC3C17"/>
    <w:rsid w:val="00CE2E90"/>
    <w:rsid w:val="00CE7E6A"/>
    <w:rsid w:val="00CF17C0"/>
    <w:rsid w:val="00CF5371"/>
    <w:rsid w:val="00D000BD"/>
    <w:rsid w:val="00D0323A"/>
    <w:rsid w:val="00D03BDE"/>
    <w:rsid w:val="00D0559F"/>
    <w:rsid w:val="00D077E9"/>
    <w:rsid w:val="00D124A3"/>
    <w:rsid w:val="00D26AB7"/>
    <w:rsid w:val="00D27B1A"/>
    <w:rsid w:val="00D36A2F"/>
    <w:rsid w:val="00D40BE1"/>
    <w:rsid w:val="00D42CB7"/>
    <w:rsid w:val="00D5275D"/>
    <w:rsid w:val="00D5413D"/>
    <w:rsid w:val="00D570A9"/>
    <w:rsid w:val="00D6433C"/>
    <w:rsid w:val="00D67E08"/>
    <w:rsid w:val="00D70D02"/>
    <w:rsid w:val="00D736A6"/>
    <w:rsid w:val="00D7550C"/>
    <w:rsid w:val="00D770C7"/>
    <w:rsid w:val="00D86945"/>
    <w:rsid w:val="00D90290"/>
    <w:rsid w:val="00D95E03"/>
    <w:rsid w:val="00DA351E"/>
    <w:rsid w:val="00DB3F2E"/>
    <w:rsid w:val="00DB5CE3"/>
    <w:rsid w:val="00DB64B5"/>
    <w:rsid w:val="00DB6AA6"/>
    <w:rsid w:val="00DB6CF9"/>
    <w:rsid w:val="00DC081D"/>
    <w:rsid w:val="00DC18EC"/>
    <w:rsid w:val="00DC1A0F"/>
    <w:rsid w:val="00DC2BBB"/>
    <w:rsid w:val="00DC6F8D"/>
    <w:rsid w:val="00DD152F"/>
    <w:rsid w:val="00DD24FF"/>
    <w:rsid w:val="00DE213F"/>
    <w:rsid w:val="00DE7D22"/>
    <w:rsid w:val="00DF027C"/>
    <w:rsid w:val="00DF0A9B"/>
    <w:rsid w:val="00DF76B4"/>
    <w:rsid w:val="00E00A32"/>
    <w:rsid w:val="00E01AF3"/>
    <w:rsid w:val="00E022D2"/>
    <w:rsid w:val="00E15E64"/>
    <w:rsid w:val="00E16D58"/>
    <w:rsid w:val="00E20184"/>
    <w:rsid w:val="00E22ACD"/>
    <w:rsid w:val="00E23E1A"/>
    <w:rsid w:val="00E25D97"/>
    <w:rsid w:val="00E276FA"/>
    <w:rsid w:val="00E3045D"/>
    <w:rsid w:val="00E3161E"/>
    <w:rsid w:val="00E31C08"/>
    <w:rsid w:val="00E349EB"/>
    <w:rsid w:val="00E44ACD"/>
    <w:rsid w:val="00E4785A"/>
    <w:rsid w:val="00E5138C"/>
    <w:rsid w:val="00E54EA1"/>
    <w:rsid w:val="00E557EE"/>
    <w:rsid w:val="00E620B0"/>
    <w:rsid w:val="00E70240"/>
    <w:rsid w:val="00E70832"/>
    <w:rsid w:val="00E808D5"/>
    <w:rsid w:val="00E81B40"/>
    <w:rsid w:val="00E901A1"/>
    <w:rsid w:val="00E929A3"/>
    <w:rsid w:val="00E92CD9"/>
    <w:rsid w:val="00ED43CC"/>
    <w:rsid w:val="00EE1ABD"/>
    <w:rsid w:val="00EE4548"/>
    <w:rsid w:val="00EE4E9B"/>
    <w:rsid w:val="00EF555B"/>
    <w:rsid w:val="00F027BB"/>
    <w:rsid w:val="00F11DCF"/>
    <w:rsid w:val="00F11F58"/>
    <w:rsid w:val="00F1575B"/>
    <w:rsid w:val="00F162EA"/>
    <w:rsid w:val="00F20505"/>
    <w:rsid w:val="00F339E0"/>
    <w:rsid w:val="00F4267D"/>
    <w:rsid w:val="00F52D27"/>
    <w:rsid w:val="00F548A8"/>
    <w:rsid w:val="00F62D73"/>
    <w:rsid w:val="00F652C4"/>
    <w:rsid w:val="00F735B2"/>
    <w:rsid w:val="00F76AAF"/>
    <w:rsid w:val="00F76D33"/>
    <w:rsid w:val="00F80FE5"/>
    <w:rsid w:val="00F82760"/>
    <w:rsid w:val="00F83527"/>
    <w:rsid w:val="00F912DF"/>
    <w:rsid w:val="00F93D6B"/>
    <w:rsid w:val="00F94895"/>
    <w:rsid w:val="00FA167C"/>
    <w:rsid w:val="00FA4BB6"/>
    <w:rsid w:val="00FA6E56"/>
    <w:rsid w:val="00FB2466"/>
    <w:rsid w:val="00FB37CF"/>
    <w:rsid w:val="00FB7778"/>
    <w:rsid w:val="00FC02F1"/>
    <w:rsid w:val="00FC1592"/>
    <w:rsid w:val="00FC3EEA"/>
    <w:rsid w:val="00FC5566"/>
    <w:rsid w:val="00FD2B69"/>
    <w:rsid w:val="00FD583F"/>
    <w:rsid w:val="00FD7488"/>
    <w:rsid w:val="00FF1098"/>
    <w:rsid w:val="00FF16B4"/>
    <w:rsid w:val="00FF5D0B"/>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A444F8"/>
  <w15:docId w15:val="{9340D74B-013A-487C-B6A6-2637C4297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E4E"/>
    <w:pPr>
      <w:spacing w:after="0"/>
      <w:jc w:val="both"/>
    </w:pPr>
    <w:rPr>
      <w:rFonts w:ascii="Open Sans" w:eastAsiaTheme="minorEastAsia" w:hAnsi="Open Sans"/>
      <w:b/>
      <w:szCs w:val="22"/>
    </w:rPr>
  </w:style>
  <w:style w:type="paragraph" w:styleId="Heading1">
    <w:name w:val="heading 1"/>
    <w:basedOn w:val="Normal"/>
    <w:link w:val="Heading1Char"/>
    <w:uiPriority w:val="4"/>
    <w:qFormat/>
    <w:rsid w:val="0049569C"/>
    <w:pPr>
      <w:keepNext/>
      <w:spacing w:before="240" w:after="60"/>
      <w:outlineLvl w:val="0"/>
    </w:pPr>
    <w:rPr>
      <w:rFonts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B74E4E"/>
    <w:pPr>
      <w:spacing w:line="240" w:lineRule="auto"/>
    </w:pPr>
    <w:rPr>
      <w:rFonts w:eastAsiaTheme="majorEastAsia" w:cstheme="majorBidi"/>
      <w:bCs/>
      <w:color w:val="061F57" w:themeColor="text2" w:themeShade="BF"/>
      <w:sz w:val="72"/>
      <w:szCs w:val="52"/>
    </w:rPr>
  </w:style>
  <w:style w:type="character" w:customStyle="1" w:styleId="TitleChar">
    <w:name w:val="Title Char"/>
    <w:basedOn w:val="DefaultParagraphFont"/>
    <w:link w:val="Title"/>
    <w:uiPriority w:val="1"/>
    <w:rsid w:val="00B74E4E"/>
    <w:rPr>
      <w:rFonts w:ascii="Open Sans" w:eastAsiaTheme="majorEastAsia" w:hAnsi="Open Sans" w:cstheme="majorBidi"/>
      <w:b/>
      <w:bCs/>
      <w:color w:val="061F57" w:themeColor="text2" w:themeShade="BF"/>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49569C"/>
    <w:rPr>
      <w:rFonts w:ascii="Open Sans" w:eastAsiaTheme="majorEastAsia" w:hAnsi="Open Sans" w:cstheme="majorBidi"/>
      <w:b/>
      <w:color w:val="061F57" w:themeColor="text2" w:themeShade="BF"/>
      <w:kern w:val="28"/>
      <w:sz w:val="52"/>
      <w:szCs w:val="32"/>
    </w:rPr>
  </w:style>
  <w:style w:type="paragraph" w:styleId="Header">
    <w:name w:val="header"/>
    <w:basedOn w:val="Normal"/>
    <w:link w:val="HeaderChar"/>
    <w:uiPriority w:val="99"/>
    <w:unhideWhenUsed/>
    <w:rsid w:val="005037F0"/>
  </w:style>
  <w:style w:type="character" w:customStyle="1" w:styleId="HeaderChar">
    <w:name w:val="Header Char"/>
    <w:basedOn w:val="DefaultParagraphFont"/>
    <w:link w:val="Header"/>
    <w:uiPriority w:val="99"/>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B74E4E"/>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B74E4E"/>
    <w:rPr>
      <w:rFonts w:ascii="Open Sans" w:eastAsiaTheme="minorEastAsia" w:hAnsi="Open Sans"/>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98683C"/>
    <w:rPr>
      <w:color w:val="0000FF"/>
      <w:u w:val="single"/>
    </w:rPr>
  </w:style>
  <w:style w:type="character" w:styleId="FollowedHyperlink">
    <w:name w:val="FollowedHyperlink"/>
    <w:basedOn w:val="DefaultParagraphFont"/>
    <w:uiPriority w:val="99"/>
    <w:semiHidden/>
    <w:unhideWhenUsed/>
    <w:rsid w:val="0098683C"/>
    <w:rPr>
      <w:color w:val="3592CF" w:themeColor="followedHyperlink"/>
      <w:u w:val="single"/>
    </w:rPr>
  </w:style>
  <w:style w:type="character" w:styleId="UnresolvedMention">
    <w:name w:val="Unresolved Mention"/>
    <w:basedOn w:val="DefaultParagraphFont"/>
    <w:uiPriority w:val="99"/>
    <w:semiHidden/>
    <w:unhideWhenUsed/>
    <w:rsid w:val="009434DF"/>
    <w:rPr>
      <w:color w:val="605E5C"/>
      <w:shd w:val="clear" w:color="auto" w:fill="E1DFDD"/>
    </w:rPr>
  </w:style>
  <w:style w:type="paragraph" w:styleId="ListParagraph">
    <w:name w:val="List Paragraph"/>
    <w:basedOn w:val="Normal"/>
    <w:uiPriority w:val="34"/>
    <w:unhideWhenUsed/>
    <w:qFormat/>
    <w:rsid w:val="0049569C"/>
    <w:pPr>
      <w:ind w:left="720"/>
      <w:contextualSpacing/>
    </w:pPr>
  </w:style>
  <w:style w:type="paragraph" w:styleId="TOCHeading">
    <w:name w:val="TOC Heading"/>
    <w:basedOn w:val="Heading1"/>
    <w:next w:val="Normal"/>
    <w:uiPriority w:val="39"/>
    <w:unhideWhenUsed/>
    <w:qFormat/>
    <w:rsid w:val="007E42FB"/>
    <w:pPr>
      <w:keepLines/>
      <w:spacing w:after="0" w:line="259" w:lineRule="auto"/>
      <w:jc w:val="left"/>
      <w:outlineLvl w:val="9"/>
    </w:pPr>
    <w:rPr>
      <w:rFonts w:asciiTheme="majorHAnsi" w:hAnsiTheme="majorHAnsi"/>
      <w:b w:val="0"/>
      <w:color w:val="013A57" w:themeColor="accent1" w:themeShade="BF"/>
      <w:kern w:val="0"/>
      <w:sz w:val="32"/>
    </w:rPr>
  </w:style>
  <w:style w:type="paragraph" w:styleId="TOC1">
    <w:name w:val="toc 1"/>
    <w:basedOn w:val="Normal"/>
    <w:next w:val="Normal"/>
    <w:autoRedefine/>
    <w:uiPriority w:val="39"/>
    <w:unhideWhenUsed/>
    <w:rsid w:val="007E42F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_Duplicate"/><Relationship Id="rId117" Type="http://schemas.openxmlformats.org/officeDocument/2006/relationships/fontTable" Target="fontTable.xml"/><Relationship Id="rId21" Type="http://schemas.openxmlformats.org/officeDocument/2006/relationships/hyperlink" Target="#_Curve_Card/Curve_Tube"/><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6" Type="http://schemas.openxmlformats.org/officeDocument/2006/relationships/image" Target="media/image2.png"/><Relationship Id="rId107" Type="http://schemas.openxmlformats.org/officeDocument/2006/relationships/image" Target="media/image78.png"/><Relationship Id="rId11" Type="http://schemas.openxmlformats.org/officeDocument/2006/relationships/hyperlink" Target="https://discord.gg/f4DH6HQ" TargetMode="External"/><Relationship Id="rId32" Type="http://schemas.openxmlformats.org/officeDocument/2006/relationships/hyperlink" Target="#_Options"/><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_Curve_Control_Window"/><Relationship Id="rId27" Type="http://schemas.openxmlformats.org/officeDocument/2006/relationships/hyperlink" Target="#_Rebuild_Curve_Slider"/><Relationship Id="rId43" Type="http://schemas.openxmlformats.org/officeDocument/2006/relationships/image" Target="media/image14.sv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4.png"/><Relationship Id="rId118" Type="http://schemas.openxmlformats.org/officeDocument/2006/relationships/glossaryDocument" Target="glossary/document.xm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hyperlink" Target="https://www.twitch.tv/videonomad" TargetMode="External"/><Relationship Id="rId17" Type="http://schemas.openxmlformats.org/officeDocument/2006/relationships/image" Target="media/image3.png"/><Relationship Id="rId33" Type="http://schemas.openxmlformats.org/officeDocument/2006/relationships/image" Target="media/image4.png"/><Relationship Id="rId38" Type="http://schemas.openxmlformats.org/officeDocument/2006/relationships/image" Target="media/image9.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_Control_Curve"/><Relationship Id="rId28" Type="http://schemas.openxmlformats.org/officeDocument/2006/relationships/hyperlink" Target="#_Transfer_of_Attributes/UVs"/><Relationship Id="rId49" Type="http://schemas.openxmlformats.org/officeDocument/2006/relationships/image" Target="media/image20.png"/><Relationship Id="rId114" Type="http://schemas.openxmlformats.org/officeDocument/2006/relationships/hyperlink" Target="https://www.youtube.com/channel/UCmIFpG98OqbUecaf5H-ixKQ" TargetMode="External"/><Relationship Id="rId119" Type="http://schemas.openxmlformats.org/officeDocument/2006/relationships/theme" Target="theme/theme1.xml"/><Relationship Id="rId10" Type="http://schemas.openxmlformats.org/officeDocument/2006/relationships/hyperlink" Target="https://sladkovsky3d.artstation.com/store" TargetMode="External"/><Relationship Id="rId31" Type="http://schemas.openxmlformats.org/officeDocument/2006/relationships/hyperlink" Target="#_New_Curve_Card/Tube"/><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s://www.youtube.com/channel/UCmIFpG98OqbUecaf5H-ixKQ" TargetMode="External"/><Relationship Id="rId18" Type="http://schemas.microsoft.com/office/2007/relationships/hdphoto" Target="media/hdphoto2.wdp"/><Relationship Id="rId39" Type="http://schemas.openxmlformats.org/officeDocument/2006/relationships/image" Target="media/image10.png"/><Relationship Id="rId109" Type="http://schemas.openxmlformats.org/officeDocument/2006/relationships/image" Target="media/image8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_Selection_and_Grouping"/><Relationship Id="rId24" Type="http://schemas.openxmlformats.org/officeDocument/2006/relationships/hyperlink" Target="#_Extend/Reduce/Smooth"/><Relationship Id="rId40" Type="http://schemas.openxmlformats.org/officeDocument/2006/relationships/image" Target="media/image11.png"/><Relationship Id="rId45" Type="http://schemas.openxmlformats.org/officeDocument/2006/relationships/image" Target="media/image16.sv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header" Target="header1.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_Add_Cards/Add_Tubes"/><Relationship Id="rId14" Type="http://schemas.openxmlformats.org/officeDocument/2006/relationships/hyperlink" Target="https://www.artstation.com/sladkovsky3d" TargetMode="External"/><Relationship Id="rId30" Type="http://schemas.openxmlformats.org/officeDocument/2006/relationships/hyperlink" Target="#_Curve_Layers"/><Relationship Id="rId35" Type="http://schemas.openxmlformats.org/officeDocument/2006/relationships/image" Target="media/image6.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hyperlink" Target="#_Randomize"/><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footer" Target="footer1.xml"/><Relationship Id="rId20" Type="http://schemas.openxmlformats.org/officeDocument/2006/relationships/hyperlink" Target="#_Edge_to_Curve"/><Relationship Id="rId41" Type="http://schemas.openxmlformats.org/officeDocument/2006/relationships/image" Target="media/image12.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82.png"/><Relationship Id="rId15" Type="http://schemas.openxmlformats.org/officeDocument/2006/relationships/hyperlink" Target="mailto:george.sladkovsky@gmail.com" TargetMode="External"/><Relationship Id="rId36" Type="http://schemas.openxmlformats.org/officeDocument/2006/relationships/image" Target="media/image7.png"/><Relationship Id="rId57" Type="http://schemas.openxmlformats.org/officeDocument/2006/relationships/image" Target="media/image28.png"/><Relationship Id="rId106" Type="http://schemas.openxmlformats.org/officeDocument/2006/relationships/image" Target="media/image7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rg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6223837994A10A2F452558D1934DD"/>
        <w:category>
          <w:name w:val="General"/>
          <w:gallery w:val="placeholder"/>
        </w:category>
        <w:types>
          <w:type w:val="bbPlcHdr"/>
        </w:types>
        <w:behaviors>
          <w:behavior w:val="content"/>
        </w:behaviors>
        <w:guid w:val="{472D4F8F-0E83-4004-9D25-8E1C40A49318}"/>
      </w:docPartPr>
      <w:docPartBody>
        <w:p w:rsidR="00B23204" w:rsidRDefault="00F347DA">
          <w:pPr>
            <w:pStyle w:val="8736223837994A10A2F452558D1934D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30</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Open Sans">
    <w:panose1 w:val="020B0606030504020204"/>
    <w:charset w:val="CC"/>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7DA"/>
    <w:rsid w:val="000A6F69"/>
    <w:rsid w:val="001A461C"/>
    <w:rsid w:val="00204588"/>
    <w:rsid w:val="002537CD"/>
    <w:rsid w:val="003F786C"/>
    <w:rsid w:val="00566FE1"/>
    <w:rsid w:val="005836E0"/>
    <w:rsid w:val="005A23C6"/>
    <w:rsid w:val="006C2FA8"/>
    <w:rsid w:val="007F3F69"/>
    <w:rsid w:val="00933815"/>
    <w:rsid w:val="00AC46BC"/>
    <w:rsid w:val="00AD1F5F"/>
    <w:rsid w:val="00B23204"/>
    <w:rsid w:val="00C8225C"/>
    <w:rsid w:val="00D331D4"/>
    <w:rsid w:val="00EE356D"/>
    <w:rsid w:val="00F109BA"/>
    <w:rsid w:val="00F347DA"/>
    <w:rsid w:val="00FB25E2"/>
    <w:rsid w:val="00FC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8736223837994A10A2F452558D1934DD">
    <w:name w:val="8736223837994A10A2F452558D1934DD"/>
  </w:style>
  <w:style w:type="paragraph" w:customStyle="1" w:styleId="5775F1FDC77D478A91CE0AB34093FD60">
    <w:name w:val="5775F1FDC77D478A91CE0AB34093FD60"/>
  </w:style>
  <w:style w:type="paragraph" w:customStyle="1" w:styleId="F9531635E555408CA8D54BFBAF618B35">
    <w:name w:val="F9531635E555408CA8D54BFBAF618B35"/>
  </w:style>
  <w:style w:type="paragraph" w:customStyle="1" w:styleId="B4CC99EEB10542679DB29CFF2F623CFF">
    <w:name w:val="B4CC99EEB10542679DB29CFF2F623CFF"/>
  </w:style>
  <w:style w:type="paragraph" w:customStyle="1" w:styleId="4C926AB0921041CA8349A5833D545178">
    <w:name w:val="4C926AB0921041CA8349A5833D545178"/>
  </w:style>
  <w:style w:type="paragraph" w:customStyle="1" w:styleId="74BA08B8C467498A814E0610873E5098">
    <w:name w:val="74BA08B8C467498A814E0610873E5098"/>
  </w:style>
  <w:style w:type="paragraph" w:customStyle="1" w:styleId="EA02B614144E45829205D81BD944E574">
    <w:name w:val="EA02B614144E45829205D81BD944E574"/>
  </w:style>
  <w:style w:type="paragraph" w:customStyle="1" w:styleId="0A2100B4749442E080874698DF27F6FB">
    <w:name w:val="0A2100B4749442E080874698DF27F6FB"/>
  </w:style>
  <w:style w:type="character" w:styleId="PlaceholderText">
    <w:name w:val="Placeholder Text"/>
    <w:basedOn w:val="DefaultParagraphFont"/>
    <w:uiPriority w:val="99"/>
    <w:semiHidden/>
    <w:rsid w:val="00AD1F5F"/>
    <w:rPr>
      <w:color w:val="808080"/>
    </w:rPr>
  </w:style>
  <w:style w:type="paragraph" w:customStyle="1" w:styleId="3B2915946FF74C988C6FC18D38AFF2D6">
    <w:name w:val="3B2915946FF74C988C6FC18D38AFF2D6"/>
    <w:rsid w:val="001A461C"/>
  </w:style>
  <w:style w:type="paragraph" w:customStyle="1" w:styleId="8B331F538758459B8BE4ECAE6212313F">
    <w:name w:val="8B331F538758459B8BE4ECAE6212313F"/>
    <w:rsid w:val="00AD1F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spDef>
      <a:spPr>
        <a:noFill/>
        <a:ln>
          <a:solidFill>
            <a:schemeClr val="accent6"/>
          </a:solidFill>
        </a:ln>
      </a:spPr>
      <a:bodyPr/>
      <a:lstStyle/>
      <a:style>
        <a:lnRef idx="0">
          <a:scrgbClr r="0" g="0" b="0"/>
        </a:lnRef>
        <a:fillRef idx="0">
          <a:scrgbClr r="0" g="0" b="0"/>
        </a:fillRef>
        <a:effectRef idx="0">
          <a:scrgbClr r="0" g="0" b="0"/>
        </a:effectRef>
        <a:fontRef idx="minor">
          <a:schemeClr val="accent6"/>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0A141-5D5C-40CF-99FB-18D630BB5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1423</TotalTime>
  <Pages>1</Pages>
  <Words>3109</Words>
  <Characters>17725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George Sladkovsky</dc:creator>
  <cp:keywords/>
  <cp:lastModifiedBy>George Sladkovsky</cp:lastModifiedBy>
  <cp:revision>411</cp:revision>
  <cp:lastPrinted>2019-12-23T07:58:00Z</cp:lastPrinted>
  <dcterms:created xsi:type="dcterms:W3CDTF">2019-09-30T07:39:00Z</dcterms:created>
  <dcterms:modified xsi:type="dcterms:W3CDTF">2019-12-23T07:59:00Z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